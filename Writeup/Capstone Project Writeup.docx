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400" w:rsidRPr="00B73D2A" w:rsidRDefault="00A06400" w:rsidP="00B73D2A">
      <w:pPr>
        <w:pStyle w:val="Subtitle"/>
        <w:spacing w:after="120" w:line="240" w:lineRule="auto"/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</w:pPr>
      <w:r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 xml:space="preserve">Analyzing Chicago Crime </w:t>
      </w:r>
      <w:r w:rsidR="008616C1"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 xml:space="preserve">Data </w:t>
      </w:r>
      <w:r w:rsidRPr="00B73D2A">
        <w:rPr>
          <w:rFonts w:asciiTheme="majorHAnsi" w:eastAsiaTheme="majorEastAsia" w:hAnsiTheme="majorHAnsi" w:cstheme="majorBidi"/>
          <w:i w:val="0"/>
          <w:iCs w:val="0"/>
          <w:color w:val="auto"/>
          <w:spacing w:val="-10"/>
          <w:kern w:val="28"/>
          <w:sz w:val="68"/>
          <w:szCs w:val="68"/>
        </w:rPr>
        <w:t>to Inform Resource Deployment</w:t>
      </w:r>
    </w:p>
    <w:p w:rsidR="00C76DA5" w:rsidRDefault="00A23051" w:rsidP="00C76DA5">
      <w:pPr>
        <w:pStyle w:val="Subtitle"/>
        <w:spacing w:after="0"/>
      </w:pPr>
      <w:r>
        <w:t xml:space="preserve">The purpose of this analysis </w:t>
      </w:r>
      <w:r w:rsidR="00B73D2A">
        <w:t>was</w:t>
      </w:r>
      <w:r w:rsidR="00A06400" w:rsidRPr="00A06400">
        <w:t xml:space="preserve"> to examine the spatial characteristics of Chicago crime data and to explore relationships be</w:t>
      </w:r>
      <w:r w:rsidR="00CD2E34">
        <w:t xml:space="preserve">tween the density of that crime, </w:t>
      </w:r>
      <w:r w:rsidR="00A06400" w:rsidRPr="00A06400">
        <w:t>proximity to locations of interest (Police and Transit Stations)</w:t>
      </w:r>
      <w:r w:rsidR="00CD2E34">
        <w:t xml:space="preserve">, and </w:t>
      </w:r>
      <w:r w:rsidR="00B96C45">
        <w:t xml:space="preserve">community </w:t>
      </w:r>
      <w:r w:rsidR="00CD2E34">
        <w:t>demographics</w:t>
      </w:r>
      <w:r w:rsidR="00AB14E2">
        <w:t xml:space="preserve"> in order to inform further investment in police infrastructure.  </w:t>
      </w:r>
      <w:r w:rsidR="00A06400" w:rsidRPr="00A06400">
        <w:t>We also examine</w:t>
      </w:r>
      <w:r>
        <w:t>d</w:t>
      </w:r>
      <w:r w:rsidR="00A06400" w:rsidRPr="00A06400">
        <w:t xml:space="preserve"> </w:t>
      </w:r>
      <w:r>
        <w:t xml:space="preserve">some of the </w:t>
      </w:r>
      <w:r w:rsidR="00A06400" w:rsidRPr="00A06400">
        <w:t xml:space="preserve">temporal </w:t>
      </w:r>
      <w:r w:rsidR="00637C52" w:rsidRPr="00A06400">
        <w:t>characteristics</w:t>
      </w:r>
      <w:r w:rsidR="00A06400" w:rsidRPr="00A06400">
        <w:t xml:space="preserve"> </w:t>
      </w:r>
      <w:r>
        <w:t xml:space="preserve">of crime </w:t>
      </w:r>
      <w:r w:rsidR="00A06400" w:rsidRPr="00A06400">
        <w:t>to inform resource management</w:t>
      </w:r>
      <w:r w:rsidR="008616C1">
        <w:t>/deployment</w:t>
      </w:r>
      <w:r w:rsidR="00A06400" w:rsidRPr="00A06400">
        <w:t>.</w:t>
      </w:r>
      <w:r w:rsidR="00D13E02">
        <w:t xml:space="preserve">  </w:t>
      </w:r>
      <w:r>
        <w:t xml:space="preserve">Our initial hypothesis was </w:t>
      </w:r>
      <w:r w:rsidR="00C76DA5">
        <w:t>as follows:</w:t>
      </w:r>
    </w:p>
    <w:p w:rsidR="00C76DA5" w:rsidRDefault="00C76DA5" w:rsidP="00C76DA5">
      <w:pPr>
        <w:pStyle w:val="Subtitle"/>
        <w:numPr>
          <w:ilvl w:val="0"/>
          <w:numId w:val="31"/>
        </w:numPr>
        <w:spacing w:after="0"/>
      </w:pPr>
      <w:r>
        <w:t>C</w:t>
      </w:r>
      <w:r w:rsidR="00A23051">
        <w:t xml:space="preserve">rime rates (as measured by </w:t>
      </w:r>
      <w:r w:rsidR="00A23051">
        <w:rPr>
          <w:i w:val="0"/>
        </w:rPr>
        <w:t>count</w:t>
      </w:r>
      <w:r w:rsidR="00A23051"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23051">
        <w:t xml:space="preserve">) decrease as one </w:t>
      </w:r>
      <w:r>
        <w:t>moves</w:t>
      </w:r>
      <w:r w:rsidR="00A23051">
        <w:t xml:space="preserve"> closer to a police department </w:t>
      </w:r>
    </w:p>
    <w:p w:rsidR="00C76DA5" w:rsidRDefault="00C76DA5" w:rsidP="00C76DA5">
      <w:pPr>
        <w:pStyle w:val="Subtitle"/>
        <w:numPr>
          <w:ilvl w:val="1"/>
          <w:numId w:val="31"/>
        </w:numPr>
        <w:spacing w:after="0"/>
      </w:pPr>
      <w:r>
        <w:t xml:space="preserve">This assumes that proximity equates to higher </w:t>
      </w:r>
      <w:r w:rsidR="00A23051">
        <w:t>police presence</w:t>
      </w:r>
      <w:r>
        <w:t xml:space="preserve"> which acts as a deterrent.</w:t>
      </w:r>
    </w:p>
    <w:p w:rsidR="00C76DA5" w:rsidRDefault="00C76DA5" w:rsidP="005332DD">
      <w:pPr>
        <w:pStyle w:val="Subtitle"/>
        <w:numPr>
          <w:ilvl w:val="1"/>
          <w:numId w:val="31"/>
        </w:numPr>
        <w:spacing w:after="0"/>
      </w:pPr>
      <w:r>
        <w:t xml:space="preserve"> Alternatively, </w:t>
      </w:r>
      <w:r w:rsidR="005332DD" w:rsidRPr="005332DD">
        <w:t xml:space="preserve">police </w:t>
      </w:r>
      <w:r w:rsidR="005332DD">
        <w:t>may be</w:t>
      </w:r>
      <w:r w:rsidR="005332DD" w:rsidRPr="005332DD">
        <w:t xml:space="preserve"> more likely to make an arrest for a crime where they most regularly patrol</w:t>
      </w:r>
      <w:r w:rsidR="005332DD">
        <w:t xml:space="preserve">, resulting in </w:t>
      </w:r>
      <w:r>
        <w:t>increas</w:t>
      </w:r>
      <w:r w:rsidR="005332DD">
        <w:t>ed</w:t>
      </w:r>
      <w:r>
        <w:t xml:space="preserve"> activity as one gets closer to a police station. This would cause us to reject </w:t>
      </w:r>
      <w:r w:rsidR="00E07216">
        <w:t xml:space="preserve">this section of </w:t>
      </w:r>
      <w:r>
        <w:t>our hypothesis.</w:t>
      </w:r>
    </w:p>
    <w:p w:rsidR="00E07216" w:rsidRDefault="00C76DA5" w:rsidP="00C76DA5">
      <w:pPr>
        <w:pStyle w:val="Subtitle"/>
        <w:numPr>
          <w:ilvl w:val="0"/>
          <w:numId w:val="31"/>
        </w:numPr>
        <w:spacing w:after="0"/>
      </w:pPr>
      <w:r>
        <w:t>Crime rates</w:t>
      </w:r>
      <w:r w:rsidR="00A23051">
        <w:t xml:space="preserve"> increase as one </w:t>
      </w:r>
      <w:r w:rsidR="00E07216">
        <w:t xml:space="preserve">moves </w:t>
      </w:r>
      <w:r w:rsidR="00A23051">
        <w:t>closer to a transit station.</w:t>
      </w:r>
    </w:p>
    <w:p w:rsidR="002B50F7" w:rsidRDefault="00E07216" w:rsidP="002D0381">
      <w:pPr>
        <w:pStyle w:val="Subtitle"/>
        <w:numPr>
          <w:ilvl w:val="0"/>
          <w:numId w:val="0"/>
        </w:numPr>
        <w:spacing w:after="0"/>
      </w:pPr>
      <w:r>
        <w:t xml:space="preserve">The data from 2013-01-01 through 2014-12-31 actually indicated that crime rates do not decrease but actually </w:t>
      </w:r>
      <w:r w:rsidRPr="00E07216">
        <w:rPr>
          <w:u w:val="single"/>
        </w:rPr>
        <w:t>increase</w:t>
      </w:r>
      <w:r w:rsidRPr="00E07216">
        <w:t xml:space="preserve"> </w:t>
      </w:r>
      <w:r>
        <w:t>as one moves closer to a police station, causing us to reject part 1 of the hypothesis.  However, crime rates</w:t>
      </w:r>
      <w:r w:rsidR="008D49AF">
        <w:t xml:space="preserve"> do</w:t>
      </w:r>
      <w:r w:rsidRPr="00E07216">
        <w:t xml:space="preserve"> increase </w:t>
      </w:r>
      <w:r>
        <w:t xml:space="preserve">exponentially as one approaches a transit station, supporting </w:t>
      </w:r>
      <w:r w:rsidR="00862632">
        <w:t xml:space="preserve">section two of </w:t>
      </w:r>
      <w:r>
        <w:t>our initial hypothesis.  Our final recommendation as it concerns police infrastructure can be found in the conclusion.</w:t>
      </w:r>
    </w:p>
    <w:p w:rsidR="00EF629B" w:rsidRPr="00EF629B" w:rsidRDefault="00EF629B" w:rsidP="00EF629B">
      <w:pPr>
        <w:spacing w:after="0"/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1270044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F1C42" w:rsidRDefault="009F1C42" w:rsidP="00EF629B">
          <w:pPr>
            <w:pStyle w:val="TOCHeading"/>
            <w:spacing w:before="0" w:line="240" w:lineRule="auto"/>
          </w:pPr>
          <w:r>
            <w:t>Table of Contents</w:t>
          </w:r>
        </w:p>
        <w:p w:rsidR="00EF629B" w:rsidRDefault="009F1C42" w:rsidP="00EF629B">
          <w:pPr>
            <w:pStyle w:val="TOC1"/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57236" w:history="1">
            <w:r w:rsidR="00EF629B" w:rsidRPr="00AB7758">
              <w:rPr>
                <w:rStyle w:val="Hyperlink"/>
                <w:noProof/>
              </w:rPr>
              <w:t>2</w:t>
            </w:r>
            <w:r w:rsidR="00EF629B">
              <w:rPr>
                <w:noProof/>
                <w:lang w:eastAsia="en-US"/>
              </w:rPr>
              <w:tab/>
            </w:r>
            <w:r w:rsidR="00EF629B" w:rsidRPr="00AB7758">
              <w:rPr>
                <w:rStyle w:val="Hyperlink"/>
                <w:noProof/>
              </w:rPr>
              <w:t>Introduction</w:t>
            </w:r>
            <w:r w:rsidR="00EF629B">
              <w:rPr>
                <w:noProof/>
                <w:webHidden/>
              </w:rPr>
              <w:tab/>
            </w:r>
            <w:r w:rsidR="00EF629B">
              <w:rPr>
                <w:noProof/>
                <w:webHidden/>
              </w:rPr>
              <w:fldChar w:fldCharType="begin"/>
            </w:r>
            <w:r w:rsidR="00EF629B">
              <w:rPr>
                <w:noProof/>
                <w:webHidden/>
              </w:rPr>
              <w:instrText xml:space="preserve"> PAGEREF _Toc447657236 \h </w:instrText>
            </w:r>
            <w:r w:rsidR="00EF629B">
              <w:rPr>
                <w:noProof/>
                <w:webHidden/>
              </w:rPr>
            </w:r>
            <w:r w:rsidR="00EF629B"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2</w:t>
            </w:r>
            <w:r w:rsidR="00EF629B"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37" w:history="1">
            <w:r w:rsidRPr="00AB7758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38" w:history="1">
            <w:r w:rsidRPr="00AB7758">
              <w:rPr>
                <w:rStyle w:val="Hyperlink"/>
                <w:noProof/>
              </w:rPr>
              <w:t>3.1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Background 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39" w:history="1">
            <w:r w:rsidRPr="00AB7758">
              <w:rPr>
                <w:rStyle w:val="Hyperlink"/>
                <w:noProof/>
              </w:rPr>
              <w:t>3.2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0" w:history="1">
            <w:r w:rsidRPr="00AB7758">
              <w:rPr>
                <w:rStyle w:val="Hyperlink"/>
                <w:noProof/>
              </w:rPr>
              <w:t>3.3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General Data Structure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41" w:history="1">
            <w:r w:rsidRPr="00AB7758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Overall View of Chicago Crime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2" w:history="1">
            <w:r w:rsidRPr="00AB7758">
              <w:rPr>
                <w:rStyle w:val="Hyperlink"/>
                <w:noProof/>
              </w:rPr>
              <w:t>4.1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Heat-maps and dispersion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3" w:history="1">
            <w:r w:rsidRPr="00AB7758">
              <w:rPr>
                <w:rStyle w:val="Hyperlink"/>
                <w:noProof/>
              </w:rPr>
              <w:t>4.2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Heat maps with PD and Transit location overlays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44" w:history="1">
            <w:r w:rsidRPr="00AB7758">
              <w:rPr>
                <w:rStyle w:val="Hyperlink"/>
                <w:noProof/>
              </w:rPr>
              <w:t>5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Proximity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5" w:history="1">
            <w:r w:rsidRPr="00AB7758">
              <w:rPr>
                <w:rStyle w:val="Hyperlink"/>
                <w:noProof/>
              </w:rPr>
              <w:t>5.1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Proximity to Police 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6" w:history="1">
            <w:r w:rsidRPr="00AB7758">
              <w:rPr>
                <w:rStyle w:val="Hyperlink"/>
                <w:noProof/>
              </w:rPr>
              <w:t>5.2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Mass Transit Locations [as represented by the 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47" w:history="1">
            <w:r w:rsidRPr="00AB7758">
              <w:rPr>
                <w:rStyle w:val="Hyperlink"/>
                <w:noProof/>
              </w:rPr>
              <w:t>6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Community Level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8" w:history="1">
            <w:r w:rsidRPr="00AB7758">
              <w:rPr>
                <w:rStyle w:val="Hyperlink"/>
                <w:noProof/>
              </w:rPr>
              <w:t>6.1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Density Choropleth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49" w:history="1">
            <w:r w:rsidRPr="00AB7758">
              <w:rPr>
                <w:rStyle w:val="Hyperlink"/>
                <w:noProof/>
              </w:rPr>
              <w:t>6.2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Demographics and Other Community Level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657250" w:history="1">
            <w:r w:rsidRPr="00AB7758">
              <w:rPr>
                <w:rStyle w:val="Hyperlink"/>
                <w:noProof/>
              </w:rPr>
              <w:t>6.2.1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Factor correlations at the community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51" w:history="1">
            <w:r w:rsidRPr="00AB7758">
              <w:rPr>
                <w:rStyle w:val="Hyperlink"/>
                <w:noProof/>
              </w:rPr>
              <w:t>7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Temporal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52" w:history="1">
            <w:r w:rsidRPr="00AB7758">
              <w:rPr>
                <w:rStyle w:val="Hyperlink"/>
                <w:noProof/>
              </w:rPr>
              <w:t>7.1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Day of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53" w:history="1">
            <w:r w:rsidRPr="00AB7758">
              <w:rPr>
                <w:rStyle w:val="Hyperlink"/>
                <w:noProof/>
              </w:rPr>
              <w:t>7.2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Distribution by 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54" w:history="1">
            <w:r w:rsidRPr="00AB7758">
              <w:rPr>
                <w:rStyle w:val="Hyperlink"/>
                <w:noProof/>
              </w:rPr>
              <w:t>8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55" w:history="1">
            <w:r w:rsidRPr="00AB7758">
              <w:rPr>
                <w:rStyle w:val="Hyperlink"/>
                <w:noProof/>
              </w:rPr>
              <w:t>8.1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Model against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56" w:history="1">
            <w:r w:rsidRPr="00AB7758">
              <w:rPr>
                <w:rStyle w:val="Hyperlink"/>
                <w:noProof/>
              </w:rPr>
              <w:t>8.2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Model against 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1"/>
            <w:rPr>
              <w:noProof/>
              <w:lang w:eastAsia="en-US"/>
            </w:rPr>
          </w:pPr>
          <w:hyperlink w:anchor="_Toc447657257" w:history="1">
            <w:r w:rsidRPr="00AB7758">
              <w:rPr>
                <w:rStyle w:val="Hyperlink"/>
                <w:noProof/>
              </w:rPr>
              <w:t>9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58" w:history="1">
            <w:r w:rsidRPr="00AB7758">
              <w:rPr>
                <w:rStyle w:val="Hyperlink"/>
                <w:noProof/>
              </w:rPr>
              <w:t>9.1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Infrastructure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657259" w:history="1">
            <w:r w:rsidRPr="00AB7758">
              <w:rPr>
                <w:rStyle w:val="Hyperlink"/>
                <w:noProof/>
              </w:rPr>
              <w:t>9.1.1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2"/>
            <w:rPr>
              <w:noProof/>
              <w:lang w:eastAsia="en-US"/>
            </w:rPr>
          </w:pPr>
          <w:hyperlink w:anchor="_Toc447657260" w:history="1">
            <w:r w:rsidRPr="00AB7758">
              <w:rPr>
                <w:rStyle w:val="Hyperlink"/>
                <w:noProof/>
              </w:rPr>
              <w:t>9.2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Temporal (Schedule)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29B" w:rsidRDefault="00EF629B" w:rsidP="00EF629B">
          <w:pPr>
            <w:pStyle w:val="TOC3"/>
            <w:tabs>
              <w:tab w:val="left" w:pos="1320"/>
              <w:tab w:val="right" w:leader="dot" w:pos="10790"/>
            </w:tabs>
            <w:spacing w:after="0" w:line="240" w:lineRule="auto"/>
            <w:rPr>
              <w:noProof/>
              <w:lang w:eastAsia="en-US"/>
            </w:rPr>
          </w:pPr>
          <w:hyperlink w:anchor="_Toc447657261" w:history="1">
            <w:r w:rsidRPr="00AB7758">
              <w:rPr>
                <w:rStyle w:val="Hyperlink"/>
                <w:noProof/>
              </w:rPr>
              <w:t>9.2.1</w:t>
            </w:r>
            <w:r>
              <w:rPr>
                <w:noProof/>
                <w:lang w:eastAsia="en-US"/>
              </w:rPr>
              <w:tab/>
            </w:r>
            <w:r w:rsidRPr="00AB7758">
              <w:rPr>
                <w:rStyle w:val="Hyperlink"/>
                <w:noProof/>
              </w:rPr>
              <w:t>Proposal for further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_Toc447657261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3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1C42" w:rsidRDefault="009F1C42" w:rsidP="00EF629B">
          <w:pPr>
            <w:spacing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520EF" w:rsidRDefault="000520EF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637C52" w:rsidRDefault="00637C52" w:rsidP="00637C52">
      <w:pPr>
        <w:pStyle w:val="Heading1"/>
      </w:pPr>
      <w:bookmarkStart w:id="0" w:name="_Toc447657236"/>
      <w:r>
        <w:lastRenderedPageBreak/>
        <w:t>Introduction</w:t>
      </w:r>
      <w:bookmarkEnd w:id="0"/>
    </w:p>
    <w:p w:rsidR="00A06400" w:rsidRPr="00A06400" w:rsidRDefault="00FF05C3" w:rsidP="005332DD">
      <w:pPr>
        <w:spacing w:after="120" w:line="240" w:lineRule="auto"/>
      </w:pPr>
      <w:r>
        <w:t xml:space="preserve">The </w:t>
      </w:r>
      <w:r w:rsidR="00C06125">
        <w:t>“</w:t>
      </w:r>
      <w:r>
        <w:t>client</w:t>
      </w:r>
      <w:r w:rsidR="00C06125">
        <w:t>”</w:t>
      </w:r>
      <w:r>
        <w:t xml:space="preserve"> has requested analytic support to determine how to best invest in new police infrastructure. The purpose of this analysis</w:t>
      </w:r>
      <w:r w:rsidRPr="00073045">
        <w:t xml:space="preserve"> is to </w:t>
      </w:r>
      <w:r w:rsidR="00C06125">
        <w:t xml:space="preserve">determine </w:t>
      </w:r>
      <w:r w:rsidRPr="00073045">
        <w:t>significant spatial</w:t>
      </w:r>
      <w:r>
        <w:t>, temporal,</w:t>
      </w:r>
      <w:r w:rsidRPr="00073045">
        <w:t xml:space="preserve"> and demographic </w:t>
      </w:r>
      <w:r w:rsidR="003C0409">
        <w:t xml:space="preserve">crime </w:t>
      </w:r>
      <w:r w:rsidRPr="00073045">
        <w:t xml:space="preserve">patterns that could be used to guide </w:t>
      </w:r>
      <w:r>
        <w:t>investments and</w:t>
      </w:r>
      <w:r w:rsidR="00C06125">
        <w:t>/or</w:t>
      </w:r>
      <w:r>
        <w:t xml:space="preserve"> improve policing patterns.</w:t>
      </w:r>
      <w:r w:rsidRPr="00073045">
        <w:t xml:space="preserve"> </w:t>
      </w:r>
      <w:r>
        <w:t xml:space="preserve"> </w:t>
      </w:r>
      <w:r w:rsidR="00637C52">
        <w:t>We will examine</w:t>
      </w:r>
      <w:r w:rsidR="00A06400" w:rsidRPr="00A06400">
        <w:t xml:space="preserve"> Chicago Crime Data</w:t>
      </w:r>
      <w:r w:rsidR="00637C52">
        <w:t xml:space="preserve"> from several angles and utilize multiple visual methods including </w:t>
      </w:r>
      <w:r w:rsidR="00A06400">
        <w:t>the following</w:t>
      </w:r>
      <w:r w:rsidR="00A06400" w:rsidRPr="00A06400">
        <w:t>:</w:t>
      </w:r>
    </w:p>
    <w:p w:rsid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Histogram</w:t>
      </w:r>
      <w:r w:rsidR="00637C52">
        <w:t>s; F</w:t>
      </w:r>
      <w:r w:rsidR="00637C52" w:rsidRPr="00A06400">
        <w:t xml:space="preserve">requency </w:t>
      </w:r>
      <w:r w:rsidR="00637C52">
        <w:t>of crime by type relative to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P</w:t>
      </w:r>
      <w:r w:rsidR="00A06400" w:rsidRPr="00A06400">
        <w:t>olice presence</w:t>
      </w:r>
      <w:r w:rsidR="00CD2E34">
        <w:t xml:space="preserve"> [proximity to PD’s]</w:t>
      </w:r>
    </w:p>
    <w:p w:rsidR="00CD2E34" w:rsidRDefault="00374D55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 xml:space="preserve">Proximity to </w:t>
      </w:r>
      <w:r w:rsidR="00637C52">
        <w:t>T</w:t>
      </w:r>
      <w:r w:rsidR="00A06400" w:rsidRPr="00A06400">
        <w:t>ransit station</w:t>
      </w:r>
      <w:r>
        <w:t>s</w:t>
      </w:r>
      <w:r w:rsidR="00A06400" w:rsidRPr="00A06400">
        <w:t xml:space="preserve">, 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H</w:t>
      </w:r>
      <w:r w:rsidR="00A06400" w:rsidRPr="00A06400">
        <w:t>ours of the day</w:t>
      </w:r>
    </w:p>
    <w:p w:rsidR="00CD2E34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D</w:t>
      </w:r>
      <w:r w:rsidR="00A06400" w:rsidRPr="00A06400">
        <w:t>ay</w:t>
      </w:r>
      <w:r w:rsidR="00374D55">
        <w:t>s</w:t>
      </w:r>
      <w:r w:rsidR="00A06400" w:rsidRPr="00A06400">
        <w:t xml:space="preserve"> of the week,</w:t>
      </w:r>
    </w:p>
    <w:p w:rsidR="00A06400" w:rsidRPr="00A06400" w:rsidRDefault="00637C52" w:rsidP="00A06400">
      <w:pPr>
        <w:pStyle w:val="ListParagraph"/>
        <w:numPr>
          <w:ilvl w:val="1"/>
          <w:numId w:val="27"/>
        </w:numPr>
        <w:spacing w:after="0" w:line="240" w:lineRule="auto"/>
      </w:pPr>
      <w:r>
        <w:t>C</w:t>
      </w:r>
      <w:r w:rsidR="00A06400" w:rsidRPr="00A06400">
        <w:t>ommunity</w:t>
      </w:r>
    </w:p>
    <w:p w:rsidR="00CD2E34" w:rsidRPr="00A06400" w:rsidRDefault="00637C52" w:rsidP="00CD2E34">
      <w:pPr>
        <w:pStyle w:val="ListParagraph"/>
        <w:numPr>
          <w:ilvl w:val="0"/>
          <w:numId w:val="27"/>
        </w:numPr>
        <w:spacing w:after="0" w:line="240" w:lineRule="auto"/>
      </w:pPr>
      <w:r>
        <w:t>A c</w:t>
      </w:r>
      <w:r w:rsidR="00CD2E34" w:rsidRPr="00A06400">
        <w:t>horopleth map showing crime</w:t>
      </w:r>
      <w:r w:rsidR="00374D55">
        <w:t xml:space="preserve"> density</w:t>
      </w:r>
      <w:r w:rsidR="00CD2E34" w:rsidRPr="00A06400">
        <w:t xml:space="preserve"> by community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Point analysis for the city as a whole that will inc</w:t>
      </w:r>
      <w:r w:rsidR="00CD2E34">
        <w:t>lude spatial standard deviation ellipses.</w:t>
      </w:r>
    </w:p>
    <w:p w:rsidR="00A06400" w:rsidRPr="00A06400" w:rsidRDefault="00A06400" w:rsidP="00A06400">
      <w:pPr>
        <w:pStyle w:val="ListParagraph"/>
        <w:numPr>
          <w:ilvl w:val="0"/>
          <w:numId w:val="27"/>
        </w:numPr>
        <w:spacing w:after="0" w:line="240" w:lineRule="auto"/>
      </w:pPr>
      <w:r w:rsidRPr="00A06400">
        <w:t>Crime heat</w:t>
      </w:r>
      <w:r w:rsidR="00637C52">
        <w:t>-</w:t>
      </w:r>
      <w:r w:rsidRPr="00A06400">
        <w:t>maps</w:t>
      </w:r>
    </w:p>
    <w:p w:rsidR="00A06400" w:rsidRDefault="00CD2E34" w:rsidP="00A06400">
      <w:pPr>
        <w:pStyle w:val="ListParagraph"/>
        <w:numPr>
          <w:ilvl w:val="0"/>
          <w:numId w:val="27"/>
        </w:numPr>
        <w:spacing w:after="0" w:line="240" w:lineRule="auto"/>
      </w:pPr>
      <w:r>
        <w:t xml:space="preserve">Scatterplots and </w:t>
      </w:r>
      <w:r w:rsidR="00637C52">
        <w:t>l</w:t>
      </w:r>
      <w:r>
        <w:t>inear model analysis to determine the</w:t>
      </w:r>
      <w:r w:rsidR="00A06400" w:rsidRPr="00A06400">
        <w:t xml:space="preserve"> efficacy of a basic linear model in predicting crime density. This model could be used to inform policing patterns and/or future station locations.</w:t>
      </w:r>
    </w:p>
    <w:p w:rsidR="00A23051" w:rsidRDefault="00A23051" w:rsidP="00FF05C3">
      <w:pPr>
        <w:spacing w:after="0" w:line="240" w:lineRule="auto"/>
      </w:pPr>
    </w:p>
    <w:p w:rsidR="00FF2315" w:rsidRDefault="00FF2315" w:rsidP="00FF2315">
      <w:r>
        <w:t>Our initial, spatial hypothesis: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 xml:space="preserve">Crime rates (as measured by </w:t>
      </w:r>
      <w:r w:rsidRPr="00FF2315">
        <w:rPr>
          <w:i/>
        </w:rPr>
        <w:t>count</w:t>
      </w:r>
      <w:r>
        <w:t>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) decrease as one moves closer to a police department </w:t>
      </w:r>
    </w:p>
    <w:p w:rsidR="00FF2315" w:rsidRDefault="00FF2315" w:rsidP="00FF2315">
      <w:pPr>
        <w:pStyle w:val="ListParagraph"/>
        <w:numPr>
          <w:ilvl w:val="1"/>
          <w:numId w:val="34"/>
        </w:numPr>
      </w:pPr>
      <w:r>
        <w:t>This assumes that proximity equates to higher police presence which acts as a deterrent.</w:t>
      </w:r>
    </w:p>
    <w:p w:rsidR="00741B65" w:rsidRPr="00741B65" w:rsidRDefault="00741B65" w:rsidP="00741B65">
      <w:pPr>
        <w:pStyle w:val="ListParagraph"/>
        <w:numPr>
          <w:ilvl w:val="2"/>
          <w:numId w:val="34"/>
        </w:numPr>
        <w:rPr>
          <w:i/>
          <w:sz w:val="18"/>
          <w:szCs w:val="18"/>
        </w:rPr>
      </w:pPr>
      <w:r w:rsidRPr="00741B65">
        <w:rPr>
          <w:i/>
          <w:sz w:val="18"/>
          <w:szCs w:val="18"/>
        </w:rPr>
        <w:t xml:space="preserve">Note: for the sake of simplicity </w:t>
      </w:r>
      <w:r>
        <w:rPr>
          <w:i/>
          <w:sz w:val="18"/>
          <w:szCs w:val="18"/>
        </w:rPr>
        <w:t xml:space="preserve">we </w:t>
      </w:r>
      <w:r w:rsidRPr="00741B65">
        <w:rPr>
          <w:i/>
          <w:sz w:val="18"/>
          <w:szCs w:val="18"/>
        </w:rPr>
        <w:t xml:space="preserve">assume that each police department employs the same number of officers.  This </w:t>
      </w:r>
      <w:r w:rsidR="00862632">
        <w:rPr>
          <w:i/>
          <w:sz w:val="18"/>
          <w:szCs w:val="18"/>
        </w:rPr>
        <w:t>c</w:t>
      </w:r>
      <w:r w:rsidRPr="00741B65">
        <w:rPr>
          <w:i/>
          <w:sz w:val="18"/>
          <w:szCs w:val="18"/>
        </w:rPr>
        <w:t xml:space="preserve">ould be tightened with actual </w:t>
      </w:r>
      <w:r>
        <w:rPr>
          <w:i/>
          <w:sz w:val="18"/>
          <w:szCs w:val="18"/>
        </w:rPr>
        <w:t>weights if we wish to extend our engagement</w:t>
      </w:r>
      <w:r w:rsidRPr="00741B65">
        <w:rPr>
          <w:i/>
          <w:sz w:val="18"/>
          <w:szCs w:val="18"/>
        </w:rPr>
        <w:t>.</w:t>
      </w:r>
    </w:p>
    <w:p w:rsidR="00FF2315" w:rsidRDefault="005332DD" w:rsidP="005332DD">
      <w:pPr>
        <w:pStyle w:val="ListParagraph"/>
        <w:numPr>
          <w:ilvl w:val="1"/>
          <w:numId w:val="34"/>
        </w:numPr>
      </w:pPr>
      <w:r w:rsidRPr="005332DD">
        <w:t>Alternatively, police may be more likely to make an arrest for a crime where they most regularly patrol, resulting in increased activity as one gets closer to a police station. This would cause us to reject this section of our hypothesis.</w:t>
      </w:r>
    </w:p>
    <w:p w:rsidR="00FF2315" w:rsidRDefault="00FF2315" w:rsidP="00FF2315">
      <w:pPr>
        <w:pStyle w:val="ListParagraph"/>
        <w:numPr>
          <w:ilvl w:val="0"/>
          <w:numId w:val="34"/>
        </w:numPr>
      </w:pPr>
      <w:r>
        <w:t>Crime rates increase as one moves closer to a transit station.</w:t>
      </w:r>
    </w:p>
    <w:p w:rsidR="002B50F7" w:rsidRDefault="002B50F7" w:rsidP="002B50F7">
      <w:r>
        <w:t>Assuming both parts of th</w:t>
      </w:r>
      <w:r w:rsidR="00CF5C93">
        <w:t>e</w:t>
      </w:r>
      <w:r>
        <w:t xml:space="preserve"> hypothesis prove true </w:t>
      </w:r>
      <w:r w:rsidR="00CF5C93">
        <w:t>and</w:t>
      </w:r>
      <w:r w:rsidR="00C25B5D">
        <w:t xml:space="preserve"> </w:t>
      </w:r>
      <w:r>
        <w:t>the</w:t>
      </w:r>
      <w:r w:rsidR="00CF5C93">
        <w:t xml:space="preserve"> spatial</w:t>
      </w:r>
      <w:r>
        <w:t xml:space="preserve"> relationships </w:t>
      </w:r>
      <w:r w:rsidR="00C25B5D">
        <w:t>are strong</w:t>
      </w:r>
      <w:r>
        <w:t>, we will likely suggest building small, permanent outposts in the city</w:t>
      </w:r>
      <w:r w:rsidR="00CF5C93">
        <w:t xml:space="preserve">’s most crime dense communities, </w:t>
      </w:r>
      <w:r>
        <w:t xml:space="preserve">at their most affected transit stations.  </w:t>
      </w:r>
      <w:r w:rsidR="00C25B5D">
        <w:t xml:space="preserve">Such a strategy could reduce crime rates </w:t>
      </w:r>
      <w:r w:rsidR="003846E9">
        <w:t>and place</w:t>
      </w:r>
      <w:r w:rsidR="00C25B5D">
        <w:t xml:space="preserve"> our force in the best </w:t>
      </w:r>
      <w:r w:rsidR="00CF5C93">
        <w:t>locations for</w:t>
      </w:r>
      <w:r w:rsidR="00C25B5D">
        <w:t xml:space="preserve"> their communities.</w:t>
      </w:r>
    </w:p>
    <w:p w:rsidR="00637C52" w:rsidRDefault="00637C52" w:rsidP="00637C52">
      <w:pPr>
        <w:pStyle w:val="Heading1"/>
      </w:pPr>
      <w:bookmarkStart w:id="1" w:name="_Toc447657237"/>
      <w:r>
        <w:t>Data</w:t>
      </w:r>
      <w:bookmarkEnd w:id="1"/>
    </w:p>
    <w:p w:rsidR="00637C52" w:rsidRDefault="00637C52" w:rsidP="00637C52">
      <w:pPr>
        <w:pStyle w:val="Heading2"/>
      </w:pPr>
      <w:bookmarkStart w:id="2" w:name="_Toc447657238"/>
      <w:r>
        <w:t>Background on Data</w:t>
      </w:r>
      <w:bookmarkEnd w:id="2"/>
    </w:p>
    <w:p w:rsidR="00637C52" w:rsidRDefault="002B3CAF" w:rsidP="00637C52">
      <w:r>
        <w:t xml:space="preserve">The </w:t>
      </w:r>
      <w:r w:rsidR="00EC05F6">
        <w:t xml:space="preserve">superset of </w:t>
      </w:r>
      <w:r>
        <w:t>d</w:t>
      </w:r>
      <w:r w:rsidR="00637C52">
        <w:t>ata is a combined set of files including Chicago crime</w:t>
      </w:r>
      <w:r>
        <w:t xml:space="preserve"> data</w:t>
      </w:r>
      <w:r w:rsidR="00637C52">
        <w:t>, geo-spatial polygons, Mass transit station locations, police department locations, demographics, Categorization tables,</w:t>
      </w:r>
      <w:r w:rsidR="003C0409">
        <w:t xml:space="preserve"> weather data, and more</w:t>
      </w:r>
      <w:r w:rsidR="00637C52">
        <w:t xml:space="preserve">.  All requisite data files can be found in the appropriate folder on </w:t>
      </w:r>
      <w:hyperlink r:id="rId10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637C52">
        <w:t xml:space="preserve">. </w:t>
      </w:r>
    </w:p>
    <w:p w:rsidR="00160B5F" w:rsidRDefault="00160B5F" w:rsidP="00637C52">
      <w:r>
        <w:t xml:space="preserve">While the </w:t>
      </w:r>
      <w:r w:rsidR="003C0409">
        <w:t xml:space="preserve">crime data currently covers dates from </w:t>
      </w:r>
      <w:r>
        <w:t>2013</w:t>
      </w:r>
      <w:r w:rsidR="003C0409">
        <w:t>-01-01 to 2014-12-31</w:t>
      </w:r>
      <w:r>
        <w:t xml:space="preserve">, this could be easily updated at will.  Currently, I have intentionally left 2015 data out, as I am using </w:t>
      </w:r>
      <w:r w:rsidR="00EC05F6">
        <w:t>it</w:t>
      </w:r>
      <w:r>
        <w:t xml:space="preserve"> as test data </w:t>
      </w:r>
      <w:r w:rsidR="003C0409">
        <w:t>for a separate analysis</w:t>
      </w:r>
      <w:r>
        <w:t>.</w:t>
      </w:r>
    </w:p>
    <w:p w:rsidR="00637C52" w:rsidRDefault="00637C52" w:rsidP="00637C52">
      <w:pPr>
        <w:pStyle w:val="Heading2"/>
      </w:pPr>
      <w:bookmarkStart w:id="3" w:name="_Toc447657239"/>
      <w:r>
        <w:t>Sources</w:t>
      </w:r>
      <w:bookmarkEnd w:id="3"/>
    </w:p>
    <w:p w:rsidR="00C76E92" w:rsidRDefault="00C76E92" w:rsidP="00637C52">
      <w:r>
        <w:t>Base crime data, sha</w:t>
      </w:r>
      <w:r w:rsidR="00EC05F6">
        <w:t>pe files, coordinate files, and</w:t>
      </w:r>
      <w:r w:rsidR="00160B5F">
        <w:t xml:space="preserve"> </w:t>
      </w:r>
      <w:r>
        <w:t>census data come</w:t>
      </w:r>
      <w:r w:rsidR="00160B5F">
        <w:t>s</w:t>
      </w:r>
      <w:r>
        <w:t xml:space="preserve"> from the data repository at the </w:t>
      </w:r>
      <w:hyperlink r:id="rId11" w:history="1">
        <w:r w:rsidR="00637C52" w:rsidRPr="00637C52">
          <w:rPr>
            <w:rStyle w:val="Hyperlink"/>
          </w:rPr>
          <w:t>City of Chicago</w:t>
        </w:r>
      </w:hyperlink>
      <w:r w:rsidR="00637C52">
        <w:t xml:space="preserve"> </w:t>
      </w:r>
      <w:r w:rsidR="00160B5F">
        <w:t>website</w:t>
      </w:r>
      <w:r w:rsidR="00EC05F6">
        <w:t xml:space="preserve">. </w:t>
      </w:r>
      <w:r>
        <w:t xml:space="preserve"> Although not used</w:t>
      </w:r>
      <w:r w:rsidR="00160B5F">
        <w:t xml:space="preserve"> in this iteration of analysis</w:t>
      </w:r>
      <w:r>
        <w:t xml:space="preserve">, </w:t>
      </w:r>
      <w:r w:rsidR="00637C52">
        <w:t xml:space="preserve">weather data </w:t>
      </w:r>
      <w:r>
        <w:t xml:space="preserve">was downloaded </w:t>
      </w:r>
      <w:r w:rsidR="00637C52">
        <w:t xml:space="preserve">from </w:t>
      </w:r>
      <w:r>
        <w:t xml:space="preserve">the </w:t>
      </w:r>
      <w:hyperlink r:id="rId12" w:history="1">
        <w:r w:rsidRPr="00C76E92">
          <w:rPr>
            <w:rStyle w:val="Hyperlink"/>
          </w:rPr>
          <w:t>Weather Underground</w:t>
        </w:r>
      </w:hyperlink>
      <w:r w:rsidR="00637C52">
        <w:t xml:space="preserve">.  </w:t>
      </w:r>
      <w:r w:rsidR="00160B5F">
        <w:t>This a</w:t>
      </w:r>
      <w:r>
        <w:t>nalysis also uses a c</w:t>
      </w:r>
      <w:r w:rsidR="00637C52">
        <w:t>ommunity-census tract mapping table</w:t>
      </w:r>
      <w:r>
        <w:t xml:space="preserve"> courtesy of </w:t>
      </w:r>
      <w:hyperlink r:id="rId13" w:history="1">
        <w:r w:rsidRPr="00C76E92">
          <w:rPr>
            <w:rStyle w:val="Hyperlink"/>
          </w:rPr>
          <w:t xml:space="preserve">Rob </w:t>
        </w:r>
        <w:proofErr w:type="spellStart"/>
        <w:r w:rsidRPr="00C76E92">
          <w:rPr>
            <w:rStyle w:val="Hyperlink"/>
          </w:rPr>
          <w:t>Paral</w:t>
        </w:r>
        <w:proofErr w:type="spellEnd"/>
      </w:hyperlink>
      <w:r w:rsidR="00637C52">
        <w:t xml:space="preserve">. </w:t>
      </w:r>
    </w:p>
    <w:p w:rsidR="005332DD" w:rsidRDefault="00EC05F6">
      <w:r>
        <w:t xml:space="preserve">The base sources are then subsequently scrubbed, reformatted, joined, etc. in R.  This can be viewed via the </w:t>
      </w:r>
      <w:proofErr w:type="spellStart"/>
      <w:r>
        <w:t>RMarkdown</w:t>
      </w:r>
      <w:proofErr w:type="spellEnd"/>
      <w:r>
        <w:t xml:space="preserve"> file “</w:t>
      </w:r>
      <w:proofErr w:type="spellStart"/>
      <w:r>
        <w:t>CreateSuperDataSet</w:t>
      </w:r>
      <w:proofErr w:type="spellEnd"/>
      <w:r>
        <w:t>”</w:t>
      </w:r>
      <w:r w:rsidR="00F27141">
        <w:t xml:space="preserve"> on </w:t>
      </w:r>
      <w:hyperlink r:id="rId14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F27141">
        <w:t>.</w:t>
      </w:r>
    </w:p>
    <w:p w:rsidR="005332DD" w:rsidRDefault="005332DD">
      <w:r>
        <w:br w:type="page"/>
      </w:r>
    </w:p>
    <w:p w:rsidR="00C76E92" w:rsidRDefault="00C76E92" w:rsidP="00C76E92">
      <w:pPr>
        <w:pStyle w:val="Heading2"/>
      </w:pPr>
      <w:bookmarkStart w:id="4" w:name="_Toc447657240"/>
      <w:r>
        <w:lastRenderedPageBreak/>
        <w:t xml:space="preserve">General </w:t>
      </w:r>
      <w:r w:rsidR="00A71106">
        <w:t xml:space="preserve">Data </w:t>
      </w:r>
      <w:r>
        <w:t>Structure Notes</w:t>
      </w:r>
      <w:bookmarkEnd w:id="4"/>
    </w:p>
    <w:p w:rsidR="006E47B0" w:rsidRDefault="00C76E92" w:rsidP="00B15734">
      <w:pPr>
        <w:rPr>
          <w:b/>
        </w:rPr>
      </w:pPr>
      <w:r>
        <w:t xml:space="preserve">Each tuple in the </w:t>
      </w:r>
      <w:r w:rsidR="003C0409" w:rsidRPr="003C0409">
        <w:t>base</w:t>
      </w:r>
      <w:r w:rsidRPr="003C0409">
        <w:t xml:space="preserve"> </w:t>
      </w:r>
      <w:r w:rsidR="00D26FC0" w:rsidRPr="003C0409">
        <w:t xml:space="preserve">crime </w:t>
      </w:r>
      <w:r w:rsidRPr="003C0409">
        <w:t>dataset</w:t>
      </w:r>
      <w:r>
        <w:t xml:space="preserve"> </w:t>
      </w:r>
      <w:r w:rsidR="003C0409">
        <w:t xml:space="preserve">equates to </w:t>
      </w:r>
      <w:r>
        <w:t>1 crime.</w:t>
      </w:r>
      <w:r w:rsidR="005329AC">
        <w:t xml:space="preserve">  </w:t>
      </w:r>
      <w:r w:rsidR="00E0379D">
        <w:t>While the base crime data</w:t>
      </w:r>
      <w:r w:rsidR="00D26FC0">
        <w:t xml:space="preserve"> </w:t>
      </w:r>
      <w:r w:rsidR="003C0409">
        <w:t xml:space="preserve">is robust, this analysis required a </w:t>
      </w:r>
      <w:r w:rsidR="00F27141">
        <w:t xml:space="preserve">good </w:t>
      </w:r>
      <w:r w:rsidR="003C0409">
        <w:t>amount of mutating, cleansing, etc.  I</w:t>
      </w:r>
      <w:r w:rsidR="00E0379D">
        <w:t>t</w:t>
      </w:r>
      <w:r w:rsidR="00EC05F6">
        <w:t xml:space="preserve"> </w:t>
      </w:r>
      <w:r w:rsidR="00E0379D">
        <w:t xml:space="preserve">does </w:t>
      </w:r>
      <w:r w:rsidR="00EC05F6">
        <w:t>includes some null fields</w:t>
      </w:r>
      <w:r w:rsidR="00E0379D">
        <w:t>,</w:t>
      </w:r>
      <w:r w:rsidR="00160B5F">
        <w:t xml:space="preserve"> duplications where a given crime may have had more than one victim</w:t>
      </w:r>
      <w:r w:rsidR="00E0379D">
        <w:t>,</w:t>
      </w:r>
      <w:r w:rsidR="00160B5F">
        <w:t xml:space="preserve"> and some </w:t>
      </w:r>
      <w:r w:rsidR="00E0379D">
        <w:t>erroneous</w:t>
      </w:r>
      <w:r w:rsidR="00160B5F">
        <w:t xml:space="preserve"> location data</w:t>
      </w:r>
      <w:r w:rsidR="00E0379D">
        <w:t xml:space="preserve"> such as </w:t>
      </w:r>
      <w:r w:rsidR="00160B5F">
        <w:t xml:space="preserve">crimes occurring within a police station, </w:t>
      </w:r>
      <w:r w:rsidR="00E0379D">
        <w:t xml:space="preserve">outside of city limits, or </w:t>
      </w:r>
      <w:r w:rsidR="007B275E">
        <w:t xml:space="preserve">within </w:t>
      </w:r>
      <w:r w:rsidR="00160B5F">
        <w:t xml:space="preserve">a different state, </w:t>
      </w:r>
      <w:proofErr w:type="spellStart"/>
      <w:r w:rsidR="00160B5F">
        <w:t>etc</w:t>
      </w:r>
      <w:proofErr w:type="spellEnd"/>
      <w:r w:rsidR="00E0379D">
        <w:t xml:space="preserve"> . </w:t>
      </w:r>
      <w:r w:rsidR="003C0409">
        <w:t>Some of those characteristics</w:t>
      </w:r>
      <w:r w:rsidR="00B15734">
        <w:t>,</w:t>
      </w:r>
      <w:r w:rsidR="003C0409">
        <w:t xml:space="preserve"> like duplications for more than one victim</w:t>
      </w:r>
      <w:r w:rsidR="00B15734">
        <w:t>,</w:t>
      </w:r>
      <w:r w:rsidR="003C0409">
        <w:t xml:space="preserve"> are appropriate and left alone.  </w:t>
      </w:r>
      <w:r w:rsidR="00B15734">
        <w:t>Missing/Erroneous</w:t>
      </w:r>
      <w:r w:rsidR="003C0409">
        <w:t xml:space="preserve"> spatial data is dropped.  You can see more </w:t>
      </w:r>
      <w:r w:rsidR="00B15734">
        <w:t xml:space="preserve">detail </w:t>
      </w:r>
      <w:r w:rsidR="003C0409">
        <w:t xml:space="preserve">and follow along </w:t>
      </w:r>
      <w:r w:rsidR="00B15734">
        <w:t>via</w:t>
      </w:r>
      <w:r w:rsidR="003C0409">
        <w:t xml:space="preserve"> the appropriate file on </w:t>
      </w:r>
      <w:hyperlink r:id="rId15" w:history="1">
        <w:proofErr w:type="spellStart"/>
        <w:r w:rsidR="003D04F5" w:rsidRPr="00F27141">
          <w:rPr>
            <w:rStyle w:val="Hyperlink"/>
          </w:rPr>
          <w:t>Github</w:t>
        </w:r>
        <w:proofErr w:type="spellEnd"/>
      </w:hyperlink>
      <w:r w:rsidR="003C0409">
        <w:t>.</w:t>
      </w:r>
    </w:p>
    <w:p w:rsidR="00A71106" w:rsidRDefault="00C704E4" w:rsidP="00D26FC0">
      <w:pPr>
        <w:spacing w:after="60"/>
      </w:pPr>
      <w:r w:rsidRPr="00C704E4">
        <w:t xml:space="preserve">Most of the </w:t>
      </w:r>
      <w:r w:rsidR="003C0409">
        <w:rPr>
          <w:b/>
        </w:rPr>
        <w:t xml:space="preserve">Demographic data </w:t>
      </w:r>
      <w:r w:rsidR="003C0409">
        <w:t xml:space="preserve">is provided </w:t>
      </w:r>
      <w:r w:rsidR="00A71106">
        <w:t>by the city of Chicago’s Department of Public Health</w:t>
      </w:r>
      <w:r w:rsidR="003C0409">
        <w:t xml:space="preserve"> as underlying pieces to their “</w:t>
      </w:r>
      <w:hyperlink r:id="rId16" w:history="1">
        <w:r w:rsidR="003C0409" w:rsidRPr="00C704E4">
          <w:rPr>
            <w:rStyle w:val="Hyperlink"/>
          </w:rPr>
          <w:t>Hardship Index</w:t>
        </w:r>
      </w:hyperlink>
      <w:r w:rsidR="003C0409">
        <w:t>.”</w:t>
      </w:r>
      <w:r>
        <w:t xml:space="preserve"> </w:t>
      </w:r>
      <w:r w:rsidR="00A71106">
        <w:t xml:space="preserve"> It </w:t>
      </w:r>
      <w:r w:rsidR="003C0409">
        <w:t>includes the following</w:t>
      </w:r>
      <w:r w:rsidR="00A71106">
        <w:t xml:space="preserve">: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crowded housing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of households below poverty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Unemployment rate, 16+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25+ without a high school diploma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 xml:space="preserve">Percent aged under 18 or 65+ </w:t>
      </w:r>
    </w:p>
    <w:p w:rsidR="00A71106" w:rsidRDefault="00A71106" w:rsidP="00A71106">
      <w:pPr>
        <w:pStyle w:val="ListParagraph"/>
        <w:numPr>
          <w:ilvl w:val="0"/>
          <w:numId w:val="30"/>
        </w:numPr>
      </w:pPr>
      <w:r>
        <w:t>Per capita income</w:t>
      </w:r>
    </w:p>
    <w:p w:rsidR="00C76E92" w:rsidRDefault="00637C52" w:rsidP="00D26FC0">
      <w:pPr>
        <w:spacing w:after="60"/>
      </w:pPr>
      <w:r>
        <w:t xml:space="preserve">In order to keep the files robust, but manageable, I have created </w:t>
      </w:r>
      <w:r w:rsidRPr="00D26FC0">
        <w:rPr>
          <w:b/>
        </w:rPr>
        <w:t>categories for each primary type of crime</w:t>
      </w:r>
      <w:r>
        <w:t xml:space="preserve">. </w:t>
      </w:r>
      <w:r w:rsidR="00A71106">
        <w:t xml:space="preserve"> These Meta Categories were created by grouping crime descriptions as closely to federal definitions as possible. C</w:t>
      </w:r>
      <w:r>
        <w:t>ategories are</w:t>
      </w:r>
      <w:r w:rsidR="00C76E92">
        <w:t xml:space="preserve"> as follows: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Violent Crimes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Battery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Criminal Sexual Assault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Homicide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Non-Violent Property Crime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 xml:space="preserve">Arson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Burglary [ex Home invasion]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Motor Vehicle Theft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C76E92" w:rsidRDefault="00637C52" w:rsidP="00B15734">
      <w:pPr>
        <w:pStyle w:val="ListParagraph"/>
        <w:numPr>
          <w:ilvl w:val="0"/>
          <w:numId w:val="29"/>
        </w:numPr>
        <w:spacing w:line="240" w:lineRule="auto"/>
      </w:pPr>
      <w:r>
        <w:t>Financial Crime/Fraud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Deceptive Practices [embezzlement, etc.]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Intimidation - Extortion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Money Laundering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B15734" w:rsidRDefault="00D26FC0" w:rsidP="00B15734">
      <w:pPr>
        <w:pStyle w:val="ListParagraph"/>
        <w:numPr>
          <w:ilvl w:val="0"/>
          <w:numId w:val="29"/>
        </w:numPr>
        <w:spacing w:line="240" w:lineRule="auto"/>
      </w:pPr>
      <w:r>
        <w:t xml:space="preserve">Other 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T</w:t>
      </w:r>
      <w:r w:rsidR="00D26FC0">
        <w:t>raffic</w:t>
      </w:r>
      <w:r>
        <w:t xml:space="preserve"> </w:t>
      </w:r>
      <w:proofErr w:type="spellStart"/>
      <w:r>
        <w:t>violatons</w:t>
      </w:r>
      <w:proofErr w:type="spellEnd"/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oise</w:t>
      </w:r>
      <w:r>
        <w:t xml:space="preserve"> violations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prostitution</w:t>
      </w:r>
    </w:p>
    <w:p w:rsidR="00B15734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N</w:t>
      </w:r>
      <w:r w:rsidR="00D26FC0">
        <w:t>on-violent narcotic violations</w:t>
      </w:r>
    </w:p>
    <w:p w:rsidR="00C76E92" w:rsidRDefault="00B15734" w:rsidP="00B15734">
      <w:pPr>
        <w:pStyle w:val="ListParagraph"/>
        <w:numPr>
          <w:ilvl w:val="1"/>
          <w:numId w:val="29"/>
        </w:numPr>
        <w:spacing w:line="240" w:lineRule="auto"/>
      </w:pPr>
      <w:r>
        <w:t>Etc.</w:t>
      </w:r>
    </w:p>
    <w:p w:rsidR="006E47B0" w:rsidRDefault="00637C52" w:rsidP="00B15734">
      <w:pPr>
        <w:rPr>
          <w:b/>
        </w:rPr>
      </w:pPr>
      <w:r w:rsidRPr="00A71106">
        <w:rPr>
          <w:b/>
        </w:rPr>
        <w:t>Note</w:t>
      </w:r>
      <w:r w:rsidR="00A71106" w:rsidRPr="00A71106">
        <w:rPr>
          <w:b/>
        </w:rPr>
        <w:t>:</w:t>
      </w:r>
      <w:r>
        <w:t xml:space="preserve"> </w:t>
      </w:r>
      <w:r w:rsidR="00D26FC0">
        <w:t xml:space="preserve"> The full map</w:t>
      </w:r>
      <w:r w:rsidR="00F27141">
        <w:t>ping table</w:t>
      </w:r>
      <w:r w:rsidR="00D26FC0">
        <w:t xml:space="preserve"> is viewable in </w:t>
      </w:r>
      <w:hyperlink r:id="rId17" w:history="1">
        <w:proofErr w:type="spellStart"/>
        <w:r w:rsidR="00F27141" w:rsidRPr="00F27141">
          <w:rPr>
            <w:rStyle w:val="Hyperlink"/>
          </w:rPr>
          <w:t>Github</w:t>
        </w:r>
        <w:proofErr w:type="spellEnd"/>
      </w:hyperlink>
      <w:r w:rsidR="00D26FC0">
        <w:t>.  T</w:t>
      </w:r>
      <w:r w:rsidR="00C76E92">
        <w:t>his analysis</w:t>
      </w:r>
      <w:r>
        <w:t xml:space="preserve"> </w:t>
      </w:r>
      <w:r w:rsidR="00C76E92">
        <w:t>displays all 4 types in</w:t>
      </w:r>
      <w:r>
        <w:t xml:space="preserve"> initial plots but </w:t>
      </w:r>
      <w:r w:rsidR="00C76E92">
        <w:t xml:space="preserve">is trimmed to just </w:t>
      </w:r>
      <w:r>
        <w:t xml:space="preserve">Violent Crimes and Non-Violent Property Crime for </w:t>
      </w:r>
      <w:r w:rsidR="00D26FC0">
        <w:t>all</w:t>
      </w:r>
      <w:r>
        <w:t xml:space="preserve"> mapping exercises.</w:t>
      </w:r>
    </w:p>
    <w:p w:rsidR="00A71106" w:rsidRDefault="00637C52" w:rsidP="00D26FC0">
      <w:pPr>
        <w:spacing w:after="60"/>
      </w:pPr>
      <w:r w:rsidRPr="00D26FC0">
        <w:rPr>
          <w:b/>
        </w:rPr>
        <w:t>Hour Categories</w:t>
      </w:r>
      <w:r>
        <w:t xml:space="preserve"> are split into 4 hour increments as follows: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7am - 11am is “AM Commute” </w:t>
      </w:r>
    </w:p>
    <w:p w:rsidR="00A71106" w:rsidRDefault="00A71106" w:rsidP="00A71106">
      <w:pPr>
        <w:pStyle w:val="ListParagraph"/>
        <w:numPr>
          <w:ilvl w:val="0"/>
          <w:numId w:val="29"/>
        </w:numPr>
      </w:pPr>
      <w:r>
        <w:t xml:space="preserve">11am - 3pm is “Lunch”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3pm - 7pm is “PM Commute” </w:t>
      </w:r>
    </w:p>
    <w:p w:rsidR="00A71106" w:rsidRDefault="00637C52" w:rsidP="00A71106">
      <w:pPr>
        <w:pStyle w:val="ListParagraph"/>
        <w:numPr>
          <w:ilvl w:val="0"/>
          <w:numId w:val="29"/>
        </w:numPr>
      </w:pPr>
      <w:r>
        <w:t xml:space="preserve">7pm to 11pm is “Evening” </w:t>
      </w:r>
    </w:p>
    <w:p w:rsidR="00637C52" w:rsidRPr="00637C52" w:rsidRDefault="00637C52" w:rsidP="00A71106">
      <w:pPr>
        <w:pStyle w:val="ListParagraph"/>
        <w:numPr>
          <w:ilvl w:val="0"/>
          <w:numId w:val="29"/>
        </w:numPr>
      </w:pPr>
      <w:r>
        <w:t>11pm - 3am is considered “Night”</w:t>
      </w:r>
    </w:p>
    <w:p w:rsidR="00BA44A6" w:rsidRDefault="00BA44A6">
      <w:pPr>
        <w:pStyle w:val="Heading1"/>
      </w:pPr>
      <w:bookmarkStart w:id="5" w:name="_Toc447657241"/>
      <w:r>
        <w:lastRenderedPageBreak/>
        <w:t>Overall View of Chicago Crime</w:t>
      </w:r>
      <w:bookmarkEnd w:id="5"/>
    </w:p>
    <w:p w:rsidR="006E1145" w:rsidRPr="006E1145" w:rsidRDefault="006E1145" w:rsidP="006E1145">
      <w:pPr>
        <w:spacing w:after="120"/>
        <w:rPr>
          <w:i/>
          <w:sz w:val="18"/>
          <w:szCs w:val="18"/>
        </w:rPr>
      </w:pPr>
      <w:r w:rsidRPr="006E1145">
        <w:rPr>
          <w:i/>
          <w:sz w:val="18"/>
          <w:szCs w:val="18"/>
        </w:rPr>
        <w:t>Note: All spatial analysis will focus on Violent Crimes and Non-Violent Property Crime.</w:t>
      </w:r>
    </w:p>
    <w:p w:rsidR="00BA44A6" w:rsidRDefault="00BA44A6" w:rsidP="00BA44A6">
      <w:pPr>
        <w:pStyle w:val="Heading2"/>
      </w:pPr>
      <w:bookmarkStart w:id="6" w:name="_Toc447657242"/>
      <w:r>
        <w:t>Heat-maps and dispersion</w:t>
      </w:r>
      <w:bookmarkEnd w:id="6"/>
    </w:p>
    <w:p w:rsidR="00BA44A6" w:rsidRDefault="00BA44A6" w:rsidP="00BA44A6">
      <w:pPr>
        <w:spacing w:after="0"/>
      </w:pPr>
      <w:r>
        <w:t>The following is an overall image of Non-violent Property Crime and Violent Crimes around Chicago.  Property crime is highly focused downtown with a few moderate hot spots elsewhere.  On the other hand, violent crime is widely dispersed with multiple hot zones.</w:t>
      </w:r>
      <w:r>
        <w:rPr>
          <w:noProof/>
          <w:lang w:eastAsia="en-US"/>
        </w:rPr>
        <w:drawing>
          <wp:inline distT="0" distB="0" distL="0" distR="0" wp14:anchorId="45755D36" wp14:editId="4285B403">
            <wp:extent cx="6858000" cy="4050632"/>
            <wp:effectExtent l="0" t="0" r="0" b="7620"/>
            <wp:docPr id="10" name="Picture 10" descr="D:\Users\Jonathan Morken\Documents\GitHub\Capstone Project\Images\Base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Jonathan Morken\Documents\GitHub\Capstone Project\Images\BaseHea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spacing w:after="0"/>
      </w:pPr>
      <w:r>
        <w:t>This leads to very large, geo-spatial standard deviations, and a multi-front battle against crime.  Just to give an idea of that dispersion, the dotted lines on the following graphs encompass just one standard deviation [68%] of all Chicago crime: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1E57B74D" wp14:editId="261FC124">
            <wp:extent cx="5591175" cy="2955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pStyle w:val="Heading2"/>
      </w:pPr>
      <w:bookmarkStart w:id="7" w:name="_Toc447657243"/>
      <w:r>
        <w:lastRenderedPageBreak/>
        <w:t>Heat maps with PD and Transit location overlays</w:t>
      </w:r>
      <w:bookmarkEnd w:id="7"/>
    </w:p>
    <w:p w:rsidR="00BA44A6" w:rsidRDefault="00BA44A6" w:rsidP="009877BC">
      <w:pPr>
        <w:spacing w:after="120" w:line="240" w:lineRule="auto"/>
      </w:pPr>
      <w:r>
        <w:t xml:space="preserve">If our null hypothesis regarding proximity to police departments is correct, we should see </w:t>
      </w:r>
      <w:r w:rsidR="000A5273">
        <w:t>dips</w:t>
      </w:r>
      <w:r>
        <w:t xml:space="preserve"> in </w:t>
      </w:r>
      <w:r w:rsidR="00741B65">
        <w:t xml:space="preserve">a </w:t>
      </w:r>
      <w:r>
        <w:t>localized heat</w:t>
      </w:r>
      <w:r w:rsidR="006E1145">
        <w:t xml:space="preserve"> </w:t>
      </w:r>
      <w:r>
        <w:t>map</w:t>
      </w:r>
      <w:r w:rsidR="00741B65">
        <w:t xml:space="preserve"> around police markers.  The following heat map shows police departments as markers with 2km radius zones drawn around them.  Close inspection reveals that PDs are typically not </w:t>
      </w:r>
      <w:r w:rsidR="000A5273">
        <w:t xml:space="preserve">located </w:t>
      </w:r>
      <w:r w:rsidR="00741B65">
        <w:t>at peaks</w:t>
      </w:r>
      <w:r w:rsidR="009A6990">
        <w:t xml:space="preserve">. </w:t>
      </w:r>
      <w:r w:rsidR="00741B65">
        <w:t xml:space="preserve"> </w:t>
      </w:r>
      <w:r w:rsidR="009A6990">
        <w:t>H</w:t>
      </w:r>
      <w:r w:rsidR="00741B65">
        <w:t xml:space="preserve">owever, </w:t>
      </w:r>
      <w:r w:rsidR="009A6990">
        <w:t>they</w:t>
      </w:r>
      <w:r w:rsidR="000A5273">
        <w:t xml:space="preserve"> also </w:t>
      </w:r>
      <w:r w:rsidR="009A6990">
        <w:t xml:space="preserve">don’t exhibit </w:t>
      </w:r>
      <w:r w:rsidR="000A5273">
        <w:t xml:space="preserve">any </w:t>
      </w:r>
      <w:r w:rsidR="009A6990">
        <w:t>strong</w:t>
      </w:r>
      <w:r w:rsidR="000A5273">
        <w:t xml:space="preserve"> </w:t>
      </w:r>
      <w:r w:rsidR="009A6990">
        <w:t>reductive effects on</w:t>
      </w:r>
      <w:r w:rsidR="000A5273">
        <w:t xml:space="preserve"> crime</w:t>
      </w:r>
      <w:r w:rsidR="006E1145">
        <w:t xml:space="preserve"> rates</w:t>
      </w:r>
      <w:r w:rsidR="000A5273">
        <w:t xml:space="preserve"> in the</w:t>
      </w:r>
      <w:r w:rsidR="009A6990">
        <w:t>ir</w:t>
      </w:r>
      <w:r w:rsidR="000A5273">
        <w:t xml:space="preserve"> immediate</w:t>
      </w:r>
      <w:r w:rsidR="009A6990">
        <w:t>,</w:t>
      </w:r>
      <w:r w:rsidR="000A5273">
        <w:t xml:space="preserve"> surrounding areas.  This map isn’t </w:t>
      </w:r>
      <w:r w:rsidR="009A6990">
        <w:t xml:space="preserve">detailed </w:t>
      </w:r>
      <w:r w:rsidR="000A5273">
        <w:t>enough to reject the first piece of</w:t>
      </w:r>
      <w:r w:rsidR="00AB72CF">
        <w:t xml:space="preserve"> our null hypothesis, but it does</w:t>
      </w:r>
      <w:r w:rsidR="00F27141">
        <w:t xml:space="preserve"> </w:t>
      </w:r>
      <w:r w:rsidR="00AB72CF">
        <w:t>n</w:t>
      </w:r>
      <w:r w:rsidR="00F27141">
        <w:t>o</w:t>
      </w:r>
      <w:r w:rsidR="00AB72CF">
        <w:t>t look promising</w:t>
      </w:r>
      <w:r w:rsidR="000A5273">
        <w:t>.</w:t>
      </w:r>
    </w:p>
    <w:p w:rsidR="00B41D6C" w:rsidRPr="00B41D6C" w:rsidRDefault="00B41D6C" w:rsidP="009877BC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Note: We used a 2 km radius assuming that any proximity effects would be de </w:t>
      </w:r>
      <w:proofErr w:type="spellStart"/>
      <w:r>
        <w:rPr>
          <w:i/>
          <w:sz w:val="18"/>
          <w:szCs w:val="18"/>
        </w:rPr>
        <w:t>minimis</w:t>
      </w:r>
      <w:proofErr w:type="spellEnd"/>
      <w:r>
        <w:rPr>
          <w:i/>
          <w:sz w:val="18"/>
          <w:szCs w:val="18"/>
        </w:rPr>
        <w:t xml:space="preserve"> beyond that range [if there are any </w:t>
      </w:r>
      <w:r w:rsidR="00AB72CF">
        <w:rPr>
          <w:i/>
          <w:sz w:val="18"/>
          <w:szCs w:val="18"/>
        </w:rPr>
        <w:t>at all</w:t>
      </w:r>
      <w:r>
        <w:rPr>
          <w:i/>
          <w:sz w:val="18"/>
          <w:szCs w:val="18"/>
        </w:rPr>
        <w:t>].</w:t>
      </w:r>
    </w:p>
    <w:p w:rsidR="00741B65" w:rsidRDefault="00741B65" w:rsidP="00741B65">
      <w:pPr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B415673" wp14:editId="049E417D">
            <wp:extent cx="6916140" cy="636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9296" cy="6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Pr="009877BC" w:rsidRDefault="009877BC" w:rsidP="00BA44A6">
      <w:pPr>
        <w:spacing w:after="120" w:line="240" w:lineRule="auto"/>
        <w:jc w:val="center"/>
        <w:rPr>
          <w:i/>
          <w:sz w:val="18"/>
          <w:szCs w:val="18"/>
        </w:rPr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Police Department</w:t>
      </w:r>
      <w:r w:rsidRPr="009877BC">
        <w:rPr>
          <w:i/>
          <w:sz w:val="18"/>
          <w:szCs w:val="18"/>
        </w:rPr>
        <w:t xml:space="preserve"> markers using 2km circles to denote patrol zones.</w:t>
      </w:r>
    </w:p>
    <w:p w:rsidR="009877BC" w:rsidRDefault="009877BC">
      <w:r>
        <w:br w:type="page"/>
      </w:r>
    </w:p>
    <w:p w:rsidR="006E1145" w:rsidRDefault="009877BC" w:rsidP="006E1145">
      <w:pPr>
        <w:spacing w:after="120" w:line="240" w:lineRule="auto"/>
      </w:pPr>
      <w:r>
        <w:lastRenderedPageBreak/>
        <w:t xml:space="preserve">A transit station overlay (as represented by the L) shows </w:t>
      </w:r>
      <w:r w:rsidR="006E1145">
        <w:t xml:space="preserve">a great deal of </w:t>
      </w:r>
      <w:r>
        <w:t>overlap between common transportation avenues and crime rates</w:t>
      </w:r>
      <w:r w:rsidR="00BA44A6">
        <w:t xml:space="preserve">.  </w:t>
      </w:r>
      <w:r>
        <w:t xml:space="preserve">Again, this is not enough to confirm the hypothetical relationship between transit proximity and spatial crime rates, but it does </w:t>
      </w:r>
      <w:r w:rsidR="006E1145">
        <w:t>provide a promising initial picture</w:t>
      </w:r>
      <w:r>
        <w:t xml:space="preserve">.  </w:t>
      </w:r>
    </w:p>
    <w:p w:rsidR="00BA44A6" w:rsidRPr="006E1145" w:rsidRDefault="006E1145" w:rsidP="006E1145">
      <w:pPr>
        <w:spacing w:after="12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>Note:</w:t>
      </w:r>
      <w:r w:rsidRPr="006E1145"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A</w:t>
      </w:r>
      <w:r w:rsidRPr="006E1145">
        <w:rPr>
          <w:i/>
          <w:sz w:val="18"/>
          <w:szCs w:val="18"/>
        </w:rPr>
        <w:t xml:space="preserve">lthough we </w:t>
      </w:r>
      <w:r>
        <w:rPr>
          <w:i/>
          <w:sz w:val="18"/>
          <w:szCs w:val="18"/>
        </w:rPr>
        <w:t xml:space="preserve">do not have the data to </w:t>
      </w:r>
      <w:r w:rsidRPr="006E1145">
        <w:rPr>
          <w:i/>
          <w:sz w:val="18"/>
          <w:szCs w:val="18"/>
        </w:rPr>
        <w:t>confirm</w:t>
      </w:r>
      <w:r w:rsidR="00AB72CF">
        <w:rPr>
          <w:i/>
          <w:sz w:val="18"/>
          <w:szCs w:val="18"/>
        </w:rPr>
        <w:t xml:space="preserve"> it</w:t>
      </w:r>
      <w:r w:rsidRPr="006E1145">
        <w:rPr>
          <w:i/>
          <w:sz w:val="18"/>
          <w:szCs w:val="18"/>
        </w:rPr>
        <w:t>, we</w:t>
      </w:r>
      <w:r w:rsidR="00BA44A6" w:rsidRPr="006E1145">
        <w:rPr>
          <w:i/>
          <w:sz w:val="18"/>
          <w:szCs w:val="18"/>
        </w:rPr>
        <w:t xml:space="preserve"> suspect that this </w:t>
      </w:r>
      <w:r>
        <w:rPr>
          <w:i/>
          <w:sz w:val="18"/>
          <w:szCs w:val="18"/>
        </w:rPr>
        <w:t xml:space="preserve">relationship </w:t>
      </w:r>
      <w:r w:rsidR="00AB72CF">
        <w:rPr>
          <w:i/>
          <w:sz w:val="18"/>
          <w:szCs w:val="18"/>
        </w:rPr>
        <w:t xml:space="preserve">would only be </w:t>
      </w:r>
      <w:r w:rsidR="00BA44A6" w:rsidRPr="006E1145">
        <w:rPr>
          <w:i/>
          <w:sz w:val="18"/>
          <w:szCs w:val="18"/>
        </w:rPr>
        <w:t xml:space="preserve">reinforced </w:t>
      </w:r>
      <w:r w:rsidR="00AB72CF">
        <w:rPr>
          <w:i/>
          <w:sz w:val="18"/>
          <w:szCs w:val="18"/>
        </w:rPr>
        <w:t>by adding</w:t>
      </w:r>
      <w:r w:rsidR="00BA44A6" w:rsidRPr="006E1145">
        <w:rPr>
          <w:i/>
          <w:sz w:val="18"/>
          <w:szCs w:val="18"/>
        </w:rPr>
        <w:t xml:space="preserve"> bus routes:</w:t>
      </w:r>
    </w:p>
    <w:p w:rsidR="00BA44A6" w:rsidRDefault="00BA44A6" w:rsidP="006E1145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4643055E" wp14:editId="1431C064">
            <wp:extent cx="6341849" cy="72646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8896" cy="72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45" w:rsidRDefault="006E1145" w:rsidP="00BA44A6">
      <w:pPr>
        <w:jc w:val="center"/>
      </w:pPr>
      <w:r w:rsidRPr="009877BC">
        <w:rPr>
          <w:i/>
          <w:sz w:val="18"/>
          <w:szCs w:val="18"/>
        </w:rPr>
        <w:t xml:space="preserve">Chicago Crime Density </w:t>
      </w:r>
      <w:r>
        <w:rPr>
          <w:i/>
          <w:sz w:val="18"/>
          <w:szCs w:val="18"/>
        </w:rPr>
        <w:t>shown with Transit Station</w:t>
      </w:r>
      <w:r w:rsidRPr="009877BC">
        <w:rPr>
          <w:i/>
          <w:sz w:val="18"/>
          <w:szCs w:val="18"/>
        </w:rPr>
        <w:t xml:space="preserve"> markers</w:t>
      </w:r>
    </w:p>
    <w:p w:rsidR="00B41D6C" w:rsidRDefault="006E1145" w:rsidP="00B41D6C">
      <w:pPr>
        <w:pStyle w:val="Heading1"/>
      </w:pPr>
      <w:r>
        <w:br w:type="page"/>
      </w:r>
      <w:bookmarkStart w:id="8" w:name="_Toc447657244"/>
      <w:r w:rsidR="00B41D6C">
        <w:lastRenderedPageBreak/>
        <w:t>Proximity Analysis</w:t>
      </w:r>
      <w:bookmarkEnd w:id="8"/>
    </w:p>
    <w:p w:rsidR="00B41D6C" w:rsidRDefault="00B41D6C" w:rsidP="00B41D6C">
      <w:pPr>
        <w:pStyle w:val="Heading2"/>
      </w:pPr>
      <w:bookmarkStart w:id="9" w:name="_Toc447657245"/>
      <w:r>
        <w:t>Proximity to Police Departments</w:t>
      </w:r>
      <w:bookmarkEnd w:id="9"/>
    </w:p>
    <w:p w:rsidR="00B41D6C" w:rsidRDefault="000545BB" w:rsidP="00B41D6C">
      <w:pPr>
        <w:spacing w:after="120"/>
      </w:pPr>
      <w:r>
        <w:t>Contrary to our initial hypothesis</w:t>
      </w:r>
      <w:r w:rsidR="00B41D6C">
        <w:t>, crime rates do not decrease as one gets clos</w:t>
      </w:r>
      <w:r>
        <w:t>er to a given police department</w:t>
      </w:r>
      <w:r w:rsidR="00B41D6C">
        <w:t xml:space="preserve">.  While the effects are not </w:t>
      </w:r>
      <w:r w:rsidR="00E6773A">
        <w:t>extreme</w:t>
      </w:r>
      <w:r w:rsidR="00B41D6C">
        <w:t>, crime rates actually appear to increase:</w:t>
      </w:r>
    </w:p>
    <w:p w:rsidR="00B41D6C" w:rsidRDefault="00B41D6C" w:rsidP="00B41D6C">
      <w:pPr>
        <w:spacing w:after="120"/>
      </w:pPr>
      <w:r>
        <w:t xml:space="preserve"> </w:t>
      </w:r>
      <w:r w:rsidR="000F206B" w:rsidRPr="000F206B">
        <w:rPr>
          <w:noProof/>
          <w:lang w:eastAsia="en-US"/>
        </w:rPr>
        <w:drawing>
          <wp:inline distT="0" distB="0" distL="0" distR="0">
            <wp:extent cx="38576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06B">
        <w:rPr>
          <w:noProof/>
          <w:lang w:eastAsia="en-US"/>
        </w:rPr>
        <w:t xml:space="preserve">  </w:t>
      </w:r>
      <w:r w:rsidR="000F206B">
        <w:rPr>
          <w:noProof/>
          <w:lang w:eastAsia="en-US"/>
        </w:rPr>
        <w:drawing>
          <wp:inline distT="0" distB="0" distL="0" distR="0" wp14:anchorId="395CC28D">
            <wp:extent cx="2760898" cy="222885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82" cy="2231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Pr="009A041B" w:rsidRDefault="000F206B" w:rsidP="00E6773A">
      <w:pPr>
        <w:spacing w:after="0"/>
      </w:pPr>
      <w:r>
        <w:t xml:space="preserve">Some of the increase in the first ¼ kilometer may be due in part to incorrect location entries such as crimes occurring within </w:t>
      </w:r>
      <w:r w:rsidR="00B41D6C">
        <w:t xml:space="preserve">police stations. </w:t>
      </w:r>
      <w:r>
        <w:t xml:space="preserve">However, the </w:t>
      </w:r>
      <w:r w:rsidR="000545BB">
        <w:t xml:space="preserve">overall </w:t>
      </w:r>
      <w:r>
        <w:t xml:space="preserve">slope is meaningful. </w:t>
      </w:r>
      <w:r w:rsidR="00E6773A">
        <w:t xml:space="preserve"> While area </w:t>
      </w:r>
      <w:r w:rsidR="000545BB">
        <w:t>shrinks</w:t>
      </w:r>
      <w:r w:rsidR="00E6773A">
        <w:t xml:space="preserve"> 98% from a 2km radius to a ¼ km, density increases by 67%.</w:t>
      </w:r>
      <w:r w:rsidR="000545BB">
        <w:t xml:space="preserve">  This would seem to support the</w:t>
      </w:r>
      <w:r>
        <w:t xml:space="preserve"> alternative hypothesis that police presence does not have a dampening effect on crime, but that arrests actually increase with police</w:t>
      </w:r>
      <w:r w:rsidR="00EF147D">
        <w:t xml:space="preserve"> patrols</w:t>
      </w:r>
      <w:r>
        <w:t>.</w:t>
      </w:r>
      <w:r w:rsidR="00B41D6C">
        <w:t xml:space="preserve"> </w:t>
      </w:r>
    </w:p>
    <w:p w:rsidR="00B41D6C" w:rsidRDefault="00B41D6C" w:rsidP="00B41D6C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7C8BA85" wp14:editId="3AA82602">
            <wp:extent cx="4786016" cy="4770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4667" cy="47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41D6C" w:rsidRDefault="00B41D6C" w:rsidP="00B41D6C">
      <w:pPr>
        <w:pStyle w:val="Heading2"/>
      </w:pPr>
      <w:bookmarkStart w:id="10" w:name="_Toc447657246"/>
      <w:r>
        <w:lastRenderedPageBreak/>
        <w:t>Mass Transit Locations [as represented by the L]</w:t>
      </w:r>
      <w:bookmarkEnd w:id="10"/>
    </w:p>
    <w:p w:rsidR="00B41D6C" w:rsidRDefault="00E6773A" w:rsidP="00B41D6C">
      <w:pPr>
        <w:spacing w:after="120"/>
      </w:pPr>
      <w:r>
        <w:t>Here the initial hypothesis appears to be correct.  C</w:t>
      </w:r>
      <w:r w:rsidR="00B41D6C" w:rsidRPr="009A041B">
        <w:t>rime rate</w:t>
      </w:r>
      <w:r>
        <w:t xml:space="preserve"> (density) clearly increases as one moves closer to a given transit station. Again, while area decreases 98% from a 2km radius to just a </w:t>
      </w:r>
      <w:r w:rsidR="00EF147D">
        <w:t xml:space="preserve">¼ km, density increases by 985%.  This </w:t>
      </w:r>
      <w:r>
        <w:t>e</w:t>
      </w:r>
      <w:r w:rsidR="00B41D6C">
        <w:t xml:space="preserve">ffect </w:t>
      </w:r>
      <w:r>
        <w:t xml:space="preserve">starts to flatten out beyond 2 square kilometers. </w:t>
      </w:r>
    </w:p>
    <w:p w:rsidR="000F206B" w:rsidRDefault="000F206B" w:rsidP="00B41D6C">
      <w:r w:rsidRPr="000F206B">
        <w:rPr>
          <w:noProof/>
          <w:lang w:eastAsia="en-US"/>
        </w:rPr>
        <w:drawing>
          <wp:inline distT="0" distB="0" distL="0" distR="0">
            <wp:extent cx="3905250" cy="2105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19ED4D23">
            <wp:extent cx="2849540" cy="2111491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35" cy="211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D6C" w:rsidRDefault="00E6773A" w:rsidP="00B41D6C">
      <w:r>
        <w:t xml:space="preserve">This could be further </w:t>
      </w:r>
      <w:r w:rsidR="00EF147D">
        <w:t>refined with</w:t>
      </w:r>
      <w:r>
        <w:t xml:space="preserve"> transit station volume, but that data is not currently available.  </w:t>
      </w:r>
      <w:r w:rsidR="00371EF8">
        <w:t>Regardless, i</w:t>
      </w:r>
      <w:r w:rsidR="00B41D6C">
        <w:t xml:space="preserve">t is clear that any future infrastructure investments must account for </w:t>
      </w:r>
      <w:r w:rsidR="00371EF8">
        <w:t>a city’</w:t>
      </w:r>
      <w:r w:rsidR="00B41D6C">
        <w:t>s transit characteristics.</w:t>
      </w:r>
    </w:p>
    <w:p w:rsidR="006E1145" w:rsidRDefault="00B41D6C" w:rsidP="00AD0557">
      <w:pPr>
        <w:jc w:val="center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noProof/>
          <w:lang w:eastAsia="en-US"/>
        </w:rPr>
        <w:drawing>
          <wp:inline distT="0" distB="0" distL="0" distR="0" wp14:anchorId="5FC6F335" wp14:editId="6E6D16A9">
            <wp:extent cx="5539239" cy="55149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233" cy="55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pStyle w:val="Heading1"/>
      </w:pPr>
      <w:bookmarkStart w:id="11" w:name="_Toc447657247"/>
      <w:r>
        <w:lastRenderedPageBreak/>
        <w:t>Community Level Analysis</w:t>
      </w:r>
      <w:bookmarkEnd w:id="11"/>
    </w:p>
    <w:p w:rsidR="00BA44A6" w:rsidRDefault="00BA44A6" w:rsidP="00BA44A6">
      <w:pPr>
        <w:pStyle w:val="Heading2"/>
      </w:pPr>
      <w:bookmarkStart w:id="12" w:name="_Toc447657248"/>
      <w:r>
        <w:t>Density Choropleth</w:t>
      </w:r>
      <w:bookmarkEnd w:id="12"/>
    </w:p>
    <w:p w:rsidR="00A40511" w:rsidRDefault="00AD0557" w:rsidP="00A40511">
      <w:pPr>
        <w:spacing w:after="120"/>
      </w:pPr>
      <w:r>
        <w:t xml:space="preserve">So far, we have demonstrated that crime rate [density] increases as one moves closer to both police stations and transit locations, but given </w:t>
      </w:r>
      <w:r w:rsidR="006E1145">
        <w:t xml:space="preserve">the structure and political influence of community organizations, </w:t>
      </w:r>
      <w:r>
        <w:t xml:space="preserve">it may prove </w:t>
      </w:r>
      <w:r w:rsidR="00EF147D">
        <w:t xml:space="preserve">equally </w:t>
      </w:r>
      <w:r>
        <w:t xml:space="preserve">useful to view the problem and any resource deployment recommendations bounded by community borders.   </w:t>
      </w:r>
      <w:r w:rsidR="00BA44A6">
        <w:t xml:space="preserve">The following choropleth displays Chicago communities according to increasing crime </w:t>
      </w:r>
      <w:r w:rsidR="00B41D6C">
        <w:t>“</w:t>
      </w:r>
      <w:r w:rsidR="00BA44A6">
        <w:t>density</w:t>
      </w:r>
      <w:r w:rsidR="00B41D6C">
        <w:t>”</w:t>
      </w:r>
      <w:r w:rsidR="00BA44A6">
        <w:t xml:space="preserve"> as measured by annualized crime rate per square kilometer. </w:t>
      </w:r>
    </w:p>
    <w:p w:rsidR="00BA44A6" w:rsidRPr="00A40511" w:rsidRDefault="00BA44A6" w:rsidP="00BA44A6">
      <w:pPr>
        <w:rPr>
          <w:sz w:val="18"/>
          <w:szCs w:val="18"/>
        </w:rPr>
      </w:pPr>
      <w:r w:rsidRPr="00A40511">
        <w:rPr>
          <w:sz w:val="18"/>
          <w:szCs w:val="18"/>
        </w:rPr>
        <w:t xml:space="preserve">Note: </w:t>
      </w:r>
      <w:r w:rsidR="00B41D6C">
        <w:rPr>
          <w:sz w:val="18"/>
          <w:szCs w:val="18"/>
        </w:rPr>
        <w:t>T</w:t>
      </w:r>
      <w:r w:rsidRPr="00A40511">
        <w:rPr>
          <w:sz w:val="18"/>
          <w:szCs w:val="18"/>
        </w:rPr>
        <w:t xml:space="preserve">his is an image of the interactive html file available via the project’s </w:t>
      </w:r>
      <w:proofErr w:type="spellStart"/>
      <w:r w:rsidRPr="00A40511">
        <w:rPr>
          <w:sz w:val="18"/>
          <w:szCs w:val="18"/>
        </w:rPr>
        <w:t>Github</w:t>
      </w:r>
      <w:proofErr w:type="spellEnd"/>
      <w:r w:rsidRPr="00A40511">
        <w:rPr>
          <w:sz w:val="18"/>
          <w:szCs w:val="18"/>
        </w:rPr>
        <w:t xml:space="preserve"> folder.</w:t>
      </w:r>
    </w:p>
    <w:p w:rsidR="00BA44A6" w:rsidRDefault="00A40511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53AE7C9E" wp14:editId="67EF8D64">
            <wp:extent cx="5943600" cy="6593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pPr>
        <w:jc w:val="center"/>
      </w:pPr>
    </w:p>
    <w:p w:rsidR="00BA44A6" w:rsidRDefault="00BA44A6" w:rsidP="00BA44A6">
      <w:r>
        <w:br w:type="page"/>
      </w:r>
    </w:p>
    <w:p w:rsidR="00BA44A6" w:rsidRDefault="00BA44A6" w:rsidP="00BA44A6">
      <w:r>
        <w:lastRenderedPageBreak/>
        <w:t xml:space="preserve">As an addendum to the above map, the following bar graph shows the 20 communities with the highest density ratings.  It is ordered by a community’s overall crime density and then split out to show Non-Violent Property Crime separate from Violent Crimes.  </w:t>
      </w:r>
    </w:p>
    <w:p w:rsidR="00BA44A6" w:rsidRDefault="00BA44A6" w:rsidP="00BA44A6">
      <w:pPr>
        <w:jc w:val="center"/>
      </w:pPr>
      <w:r>
        <w:rPr>
          <w:noProof/>
          <w:lang w:eastAsia="en-US"/>
        </w:rPr>
        <w:drawing>
          <wp:inline distT="0" distB="0" distL="0" distR="0" wp14:anchorId="6C1026EB" wp14:editId="42B1ED4C">
            <wp:extent cx="6381750" cy="5953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5834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A6" w:rsidRDefault="00BA44A6" w:rsidP="00BA44A6">
      <w:r w:rsidRPr="0071288A">
        <w:rPr>
          <w:b/>
        </w:rPr>
        <w:t>Note:</w:t>
      </w:r>
      <w:r>
        <w:rPr>
          <w:b/>
        </w:rPr>
        <w:t xml:space="preserve"> </w:t>
      </w:r>
      <w:r w:rsidRPr="0071288A">
        <w:t>S</w:t>
      </w:r>
      <w:r>
        <w:t xml:space="preserve">ome communities [like the Loop and the Near North Side] are very dense but markedly one-sided in the make-up of their crime.  Both of these communities are relatively affluent with per capita incomes of $65,526 and $88,669, respectively.  Demographic </w:t>
      </w:r>
      <w:bookmarkStart w:id="13" w:name="_GoBack"/>
      <w:bookmarkEnd w:id="13"/>
      <w:r>
        <w:t>based analysis might see their</w:t>
      </w:r>
      <w:r w:rsidR="00EF147D">
        <w:t xml:space="preserve"> crime</w:t>
      </w:r>
      <w:r>
        <w:t xml:space="preserve"> rates as anomalous; however, they have a very large number of accessible mass transit locations within their communities. As we will see later, this at least partially explains their very high crime rates.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2520"/>
        <w:gridCol w:w="4500"/>
      </w:tblGrid>
      <w:tr w:rsidR="00BA44A6" w:rsidTr="006D24C7">
        <w:trPr>
          <w:jc w:val="center"/>
        </w:trPr>
        <w:tc>
          <w:tcPr>
            <w:tcW w:w="1728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Community</w:t>
            </w:r>
          </w:p>
        </w:tc>
        <w:tc>
          <w:tcPr>
            <w:tcW w:w="252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Per Capita Income</w:t>
            </w:r>
          </w:p>
        </w:tc>
        <w:tc>
          <w:tcPr>
            <w:tcW w:w="4500" w:type="dxa"/>
          </w:tcPr>
          <w:p w:rsidR="00BA44A6" w:rsidRPr="003A7448" w:rsidRDefault="00BA44A6" w:rsidP="006D24C7">
            <w:pPr>
              <w:rPr>
                <w:b/>
              </w:rPr>
            </w:pPr>
            <w:r w:rsidRPr="003A7448">
              <w:rPr>
                <w:b/>
              </w:rPr>
              <w:t>Number of Closely Accessible Transit Stops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Loop</w:t>
            </w:r>
          </w:p>
        </w:tc>
        <w:tc>
          <w:tcPr>
            <w:tcW w:w="2520" w:type="dxa"/>
          </w:tcPr>
          <w:p w:rsidR="00BA44A6" w:rsidRDefault="00BA44A6" w:rsidP="006D24C7">
            <w:r>
              <w:t>$65,526</w:t>
            </w:r>
          </w:p>
        </w:tc>
        <w:tc>
          <w:tcPr>
            <w:tcW w:w="4500" w:type="dxa"/>
          </w:tcPr>
          <w:p w:rsidR="00BA44A6" w:rsidRDefault="00370333" w:rsidP="006D24C7">
            <w:r>
              <w:t>41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Near North Side</w:t>
            </w:r>
          </w:p>
        </w:tc>
        <w:tc>
          <w:tcPr>
            <w:tcW w:w="2520" w:type="dxa"/>
          </w:tcPr>
          <w:p w:rsidR="00BA44A6" w:rsidRDefault="00BA44A6" w:rsidP="006D24C7">
            <w:r>
              <w:t>$88,669</w:t>
            </w:r>
          </w:p>
        </w:tc>
        <w:tc>
          <w:tcPr>
            <w:tcW w:w="4500" w:type="dxa"/>
          </w:tcPr>
          <w:p w:rsidR="00BA44A6" w:rsidRDefault="00370333" w:rsidP="006D24C7">
            <w:r>
              <w:t>22</w:t>
            </w:r>
          </w:p>
        </w:tc>
      </w:tr>
      <w:tr w:rsidR="00BA44A6" w:rsidTr="006D24C7">
        <w:trPr>
          <w:jc w:val="center"/>
        </w:trPr>
        <w:tc>
          <w:tcPr>
            <w:tcW w:w="1728" w:type="dxa"/>
          </w:tcPr>
          <w:p w:rsidR="00BA44A6" w:rsidRDefault="00BA44A6" w:rsidP="006D24C7">
            <w:r>
              <w:t>Median</w:t>
            </w:r>
          </w:p>
        </w:tc>
        <w:tc>
          <w:tcPr>
            <w:tcW w:w="2520" w:type="dxa"/>
          </w:tcPr>
          <w:p w:rsidR="00BA44A6" w:rsidRDefault="00BA44A6" w:rsidP="006D24C7">
            <w:r>
              <w:t>$20,956</w:t>
            </w:r>
          </w:p>
        </w:tc>
        <w:tc>
          <w:tcPr>
            <w:tcW w:w="4500" w:type="dxa"/>
          </w:tcPr>
          <w:p w:rsidR="00BA44A6" w:rsidRDefault="00370333" w:rsidP="006D24C7">
            <w:r>
              <w:t>5</w:t>
            </w:r>
          </w:p>
        </w:tc>
      </w:tr>
    </w:tbl>
    <w:p w:rsidR="009D1527" w:rsidRDefault="009D1527" w:rsidP="00E33944">
      <w:pPr>
        <w:spacing w:after="0"/>
      </w:pPr>
      <w:r>
        <w:t>Using another metric, compare crime density as represented in the preceding map to the same map colored by community hardship</w:t>
      </w:r>
      <w:r w:rsidR="00E33944">
        <w:t xml:space="preserve"> below</w:t>
      </w:r>
      <w:r>
        <w:t xml:space="preserve">. [See the section on data for </w:t>
      </w:r>
      <w:r w:rsidR="002865AE">
        <w:t xml:space="preserve">information regarding </w:t>
      </w:r>
      <w:r>
        <w:t>the hardship index.]</w:t>
      </w:r>
      <w:r w:rsidR="00E33944">
        <w:t xml:space="preserve">  Note how </w:t>
      </w:r>
      <w:r w:rsidR="00E33944">
        <w:lastRenderedPageBreak/>
        <w:t xml:space="preserve">hardship is not a tremendous predictor of crime.  We will go on to examine this and other demographic factors in the next section. </w:t>
      </w:r>
    </w:p>
    <w:p w:rsidR="00E33944" w:rsidRPr="00E33944" w:rsidRDefault="00E33944" w:rsidP="00E33944">
      <w:pPr>
        <w:spacing w:after="0"/>
        <w:jc w:val="center"/>
        <w:rPr>
          <w:b/>
        </w:rPr>
      </w:pPr>
      <w:r w:rsidRPr="00E33944">
        <w:rPr>
          <w:b/>
        </w:rPr>
        <w:t>Crime Density</w:t>
      </w:r>
    </w:p>
    <w:p w:rsidR="009D1527" w:rsidRDefault="009D1527" w:rsidP="009D1527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31070F2D" wp14:editId="76DE050A">
            <wp:extent cx="3531223" cy="391716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6238" cy="3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44" w:rsidRPr="00E33944" w:rsidRDefault="00E33944" w:rsidP="00E33944">
      <w:pPr>
        <w:spacing w:after="0"/>
        <w:jc w:val="center"/>
        <w:rPr>
          <w:b/>
        </w:rPr>
      </w:pPr>
      <w:r>
        <w:rPr>
          <w:b/>
        </w:rPr>
        <w:t>Hardship</w:t>
      </w:r>
    </w:p>
    <w:p w:rsidR="009D1527" w:rsidRDefault="009D1527" w:rsidP="009D1527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3E745837" wp14:editId="106916B7">
            <wp:extent cx="3514606" cy="385855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3900" cy="38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27" w:rsidRDefault="009D1527" w:rsidP="00B96E7E">
      <w:r>
        <w:br w:type="page"/>
      </w:r>
    </w:p>
    <w:p w:rsidR="00C60EAA" w:rsidRDefault="00065559" w:rsidP="00C60EAA">
      <w:pPr>
        <w:pStyle w:val="Heading2"/>
      </w:pPr>
      <w:bookmarkStart w:id="14" w:name="_Toc447657249"/>
      <w:r>
        <w:lastRenderedPageBreak/>
        <w:t>Demographics and Other Community Level Characteristics</w:t>
      </w:r>
      <w:bookmarkEnd w:id="14"/>
    </w:p>
    <w:p w:rsidR="00C60EAA" w:rsidRDefault="00065559" w:rsidP="00C60EAA">
      <w:pPr>
        <w:pStyle w:val="Heading3"/>
      </w:pPr>
      <w:bookmarkStart w:id="15" w:name="_Toc447657250"/>
      <w:r>
        <w:t>Factor c</w:t>
      </w:r>
      <w:r w:rsidR="00C60EAA">
        <w:t>orrelations at the community level</w:t>
      </w:r>
      <w:bookmarkEnd w:id="15"/>
    </w:p>
    <w:p w:rsidR="00507E77" w:rsidRDefault="00CA66EE" w:rsidP="00507E77">
      <w:pPr>
        <w:spacing w:after="120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039AA403" wp14:editId="5E92CBF3">
            <wp:simplePos x="0" y="0"/>
            <wp:positionH relativeFrom="column">
              <wp:posOffset>3451225</wp:posOffset>
            </wp:positionH>
            <wp:positionV relativeFrom="paragraph">
              <wp:posOffset>534670</wp:posOffset>
            </wp:positionV>
            <wp:extent cx="3368040" cy="2628900"/>
            <wp:effectExtent l="0" t="0" r="381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EAA">
        <w:t xml:space="preserve">We chose a number of community level </w:t>
      </w:r>
      <w:r w:rsidR="00065559">
        <w:t>demographics</w:t>
      </w:r>
      <w:r w:rsidR="00130B80">
        <w:t xml:space="preserve"> to explore for our regression models.  </w:t>
      </w:r>
      <w:r w:rsidR="0044492B">
        <w:t>To summarize</w:t>
      </w:r>
      <w:r w:rsidR="00130B80">
        <w:t xml:space="preserve">, we found </w:t>
      </w:r>
      <w:r w:rsidR="0044492B">
        <w:t xml:space="preserve">that only 4 of the chosen </w:t>
      </w:r>
      <w:r w:rsidR="00130B80">
        <w:t xml:space="preserve">factors </w:t>
      </w:r>
      <w:r w:rsidR="0044492B">
        <w:t xml:space="preserve">were significantly </w:t>
      </w:r>
      <w:r w:rsidR="00130B80">
        <w:t xml:space="preserve">correlated to a community’s crime </w:t>
      </w:r>
      <w:r w:rsidR="00065559">
        <w:t>rate [density]</w:t>
      </w:r>
      <w:r>
        <w:t>. See the table and graphical correlation matrix below</w:t>
      </w:r>
      <w:r w:rsidR="00130B80">
        <w:t>:</w:t>
      </w:r>
      <w:r w:rsidRPr="00CA66EE">
        <w:rPr>
          <w:noProof/>
          <w:lang w:eastAsia="en-US"/>
        </w:rPr>
        <w:t xml:space="preserve"> </w:t>
      </w:r>
    </w:p>
    <w:p w:rsidR="00507E77" w:rsidRPr="00130B80" w:rsidRDefault="00507E77" w:rsidP="00507E77">
      <w:pPr>
        <w:rPr>
          <w:sz w:val="18"/>
          <w:szCs w:val="18"/>
        </w:rPr>
      </w:pPr>
      <w:r w:rsidRPr="00130B80">
        <w:rPr>
          <w:sz w:val="18"/>
          <w:szCs w:val="18"/>
        </w:rPr>
        <w:t xml:space="preserve">Note: </w:t>
      </w:r>
      <w:r>
        <w:rPr>
          <w:sz w:val="18"/>
          <w:szCs w:val="18"/>
        </w:rPr>
        <w:t>We will use t</w:t>
      </w:r>
      <w:r w:rsidRPr="00130B80">
        <w:rPr>
          <w:sz w:val="18"/>
          <w:szCs w:val="18"/>
        </w:rPr>
        <w:t xml:space="preserve">he number of </w:t>
      </w:r>
      <w:r>
        <w:rPr>
          <w:sz w:val="18"/>
          <w:szCs w:val="18"/>
        </w:rPr>
        <w:t xml:space="preserve">transit </w:t>
      </w:r>
      <w:r w:rsidRPr="00130B80">
        <w:rPr>
          <w:sz w:val="18"/>
          <w:szCs w:val="18"/>
        </w:rPr>
        <w:t xml:space="preserve">stations accessible to a given community as </w:t>
      </w:r>
      <w:r>
        <w:rPr>
          <w:sz w:val="18"/>
          <w:szCs w:val="18"/>
        </w:rPr>
        <w:t xml:space="preserve">a </w:t>
      </w:r>
      <w:r w:rsidRPr="00130B80">
        <w:rPr>
          <w:sz w:val="18"/>
          <w:szCs w:val="18"/>
        </w:rPr>
        <w:t xml:space="preserve">proxy for </w:t>
      </w:r>
      <w:r>
        <w:rPr>
          <w:sz w:val="18"/>
          <w:szCs w:val="18"/>
        </w:rPr>
        <w:t>individual crime</w:t>
      </w:r>
      <w:r w:rsidR="00065559">
        <w:rPr>
          <w:sz w:val="18"/>
          <w:szCs w:val="18"/>
        </w:rPr>
        <w:t>s’</w:t>
      </w:r>
      <w:r>
        <w:rPr>
          <w:sz w:val="18"/>
          <w:szCs w:val="18"/>
        </w:rPr>
        <w:t xml:space="preserve"> proximity figures </w:t>
      </w:r>
      <w:r w:rsidRPr="00130B80">
        <w:rPr>
          <w:sz w:val="18"/>
          <w:szCs w:val="18"/>
        </w:rPr>
        <w:t xml:space="preserve">in our regression models.  </w:t>
      </w:r>
      <w:r>
        <w:rPr>
          <w:sz w:val="18"/>
          <w:szCs w:val="18"/>
        </w:rPr>
        <w:t xml:space="preserve">Also, note the co-linearity between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 xml:space="preserve">% Households </w:t>
      </w:r>
      <w:proofErr w:type="gramStart"/>
      <w:r>
        <w:rPr>
          <w:sz w:val="18"/>
          <w:szCs w:val="18"/>
        </w:rPr>
        <w:t>Below</w:t>
      </w:r>
      <w:proofErr w:type="gramEnd"/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the Poverty Line”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% Aged 16 Unemployed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0.81] and </w:t>
      </w:r>
      <w:r w:rsidR="00065559">
        <w:rPr>
          <w:sz w:val="18"/>
          <w:szCs w:val="18"/>
        </w:rPr>
        <w:t>“#of Transit Stations vs.</w:t>
      </w:r>
      <w:r>
        <w:rPr>
          <w:sz w:val="18"/>
          <w:szCs w:val="18"/>
        </w:rPr>
        <w:t xml:space="preserve"> </w:t>
      </w:r>
      <w:r w:rsidR="00065559">
        <w:rPr>
          <w:sz w:val="18"/>
          <w:szCs w:val="18"/>
        </w:rPr>
        <w:t>“</w:t>
      </w:r>
      <w:r>
        <w:rPr>
          <w:sz w:val="18"/>
          <w:szCs w:val="18"/>
        </w:rPr>
        <w:t>Population Density</w:t>
      </w:r>
      <w:r w:rsidR="00065559">
        <w:rPr>
          <w:sz w:val="18"/>
          <w:szCs w:val="18"/>
        </w:rPr>
        <w:t>”</w:t>
      </w:r>
      <w:r>
        <w:rPr>
          <w:sz w:val="18"/>
          <w:szCs w:val="18"/>
        </w:rPr>
        <w:t xml:space="preserve"> [</w:t>
      </w:r>
      <w:proofErr w:type="spellStart"/>
      <w:r>
        <w:rPr>
          <w:sz w:val="18"/>
          <w:szCs w:val="18"/>
        </w:rPr>
        <w:t>corr</w:t>
      </w:r>
      <w:proofErr w:type="spellEnd"/>
      <w:r>
        <w:rPr>
          <w:sz w:val="18"/>
          <w:szCs w:val="18"/>
        </w:rPr>
        <w:t xml:space="preserve"> = 0.48]. This will dictate choosing one of each pair.</w:t>
      </w:r>
    </w:p>
    <w:p w:rsidR="00130B80" w:rsidRDefault="00685BBE" w:rsidP="00685BBE">
      <w:pPr>
        <w:spacing w:after="120"/>
      </w:pPr>
      <w:r w:rsidRPr="00685BBE">
        <w:rPr>
          <w:noProof/>
          <w:lang w:eastAsia="en-US"/>
        </w:rPr>
        <w:drawing>
          <wp:inline distT="0" distB="0" distL="0" distR="0" wp14:anchorId="0DA78CEC" wp14:editId="6FD5F274">
            <wp:extent cx="3219450" cy="148476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886" cy="148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B80" w:rsidRDefault="00130B80" w:rsidP="00C60EAA">
      <w:r>
        <w:t>The following graphs illustrate these relationships</w:t>
      </w:r>
      <w:r w:rsidR="00CA66EE">
        <w:t xml:space="preserve"> in order of decreasing correlation and significance</w:t>
      </w:r>
      <w:r>
        <w:t>:</w:t>
      </w:r>
    </w:p>
    <w:p w:rsidR="00130B80" w:rsidRDefault="00130B80" w:rsidP="00130B80">
      <w:pPr>
        <w:jc w:val="center"/>
      </w:pPr>
      <w:r>
        <w:rPr>
          <w:noProof/>
          <w:lang w:eastAsia="en-US"/>
        </w:rPr>
        <w:drawing>
          <wp:inline distT="0" distB="0" distL="0" distR="0" wp14:anchorId="6A24ECD6" wp14:editId="5672640E">
            <wp:extent cx="5219700" cy="4871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125" cy="48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81" w:rsidRDefault="00B52C81" w:rsidP="00B52C81">
      <w:r>
        <w:lastRenderedPageBreak/>
        <w:t>Demographic Factors (Continued)</w:t>
      </w:r>
    </w:p>
    <w:p w:rsidR="00CA66EE" w:rsidRDefault="00CA66EE" w:rsidP="00CA66EE">
      <w:pPr>
        <w:jc w:val="center"/>
      </w:pPr>
      <w:r>
        <w:rPr>
          <w:noProof/>
          <w:lang w:eastAsia="en-US"/>
        </w:rPr>
        <w:drawing>
          <wp:inline distT="0" distB="0" distL="0" distR="0" wp14:anchorId="0EFDEC01" wp14:editId="57753119">
            <wp:extent cx="5943600" cy="5540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685BBE">
      <w:r>
        <w:br w:type="page"/>
      </w:r>
    </w:p>
    <w:p w:rsidR="00103330" w:rsidRDefault="005329AC" w:rsidP="00A51AB0">
      <w:pPr>
        <w:pStyle w:val="Heading1"/>
      </w:pPr>
      <w:bookmarkStart w:id="16" w:name="_Toc447657251"/>
      <w:r>
        <w:lastRenderedPageBreak/>
        <w:t>Temporal Analysis</w:t>
      </w:r>
      <w:bookmarkEnd w:id="16"/>
    </w:p>
    <w:p w:rsidR="005329AC" w:rsidRDefault="005329AC" w:rsidP="00A51AB0">
      <w:pPr>
        <w:pStyle w:val="Heading2"/>
      </w:pPr>
      <w:bookmarkStart w:id="17" w:name="_Toc447657252"/>
      <w:r>
        <w:t>Day of Week</w:t>
      </w:r>
      <w:bookmarkEnd w:id="17"/>
      <w:r>
        <w:t xml:space="preserve"> </w:t>
      </w:r>
    </w:p>
    <w:p w:rsidR="005329AC" w:rsidRDefault="00121E79" w:rsidP="00D07702">
      <w:pPr>
        <w:spacing w:after="0"/>
      </w:pPr>
      <w:r>
        <w:t>Befor</w:t>
      </w:r>
      <w:r w:rsidR="00D07702">
        <w:t xml:space="preserve">e we get to </w:t>
      </w:r>
      <w:r>
        <w:t xml:space="preserve">regression models, it may also be useful to examine some of the temporal characteristics of Chicago crime.  </w:t>
      </w:r>
      <w:r w:rsidR="00D07702">
        <w:t>First, i</w:t>
      </w:r>
      <w:r w:rsidR="005329AC">
        <w:t xml:space="preserve">t </w:t>
      </w:r>
      <w:r w:rsidR="00053003">
        <w:t>does not</w:t>
      </w:r>
      <w:r w:rsidR="005329AC">
        <w:t xml:space="preserve"> appear that crime substantially differ</w:t>
      </w:r>
      <w:r w:rsidR="00053003">
        <w:t>s</w:t>
      </w:r>
      <w:r w:rsidR="005329AC">
        <w:t xml:space="preserve"> by day</w:t>
      </w:r>
      <w:r w:rsidR="00053003">
        <w:t xml:space="preserve"> of week</w:t>
      </w:r>
      <w:r w:rsidR="005329AC">
        <w:t>.  Here are graphs showing all 4 categories.</w:t>
      </w:r>
      <w:r w:rsidR="00D07702">
        <w:t xml:space="preserve">  </w:t>
      </w:r>
      <w:r w:rsidR="00523DB5">
        <w:rPr>
          <w:sz w:val="18"/>
          <w:szCs w:val="18"/>
        </w:rPr>
        <w:t>Note: The lack of statistical significance</w:t>
      </w:r>
      <w:r w:rsidR="00D07702">
        <w:rPr>
          <w:sz w:val="18"/>
          <w:szCs w:val="18"/>
        </w:rPr>
        <w:t xml:space="preserve"> was</w:t>
      </w:r>
      <w:r w:rsidR="00D07702" w:rsidRPr="00D07702">
        <w:rPr>
          <w:sz w:val="18"/>
          <w:szCs w:val="18"/>
        </w:rPr>
        <w:t xml:space="preserve"> corroborated by linear models not shown here.</w:t>
      </w:r>
    </w:p>
    <w:p w:rsidR="005329AC" w:rsidRPr="005329AC" w:rsidRDefault="005329AC" w:rsidP="00D07702">
      <w:pPr>
        <w:spacing w:after="0"/>
        <w:jc w:val="center"/>
      </w:pPr>
      <w:r>
        <w:rPr>
          <w:noProof/>
          <w:lang w:eastAsia="en-US"/>
        </w:rPr>
        <w:drawing>
          <wp:inline distT="0" distB="0" distL="0" distR="0" wp14:anchorId="53963277" wp14:editId="441AD540">
            <wp:extent cx="3702393" cy="368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983" cy="36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11" w:rsidRDefault="005329AC" w:rsidP="00D07702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 xml:space="preserve">Violent Crimes and Non-Violent Property Crime </w:t>
      </w:r>
      <w:r>
        <w:t>categories.  I</w:t>
      </w:r>
      <w:r w:rsidRPr="005329AC">
        <w:t>t is interesting to note that property crime</w:t>
      </w:r>
      <w:r>
        <w:t>s</w:t>
      </w:r>
      <w:r w:rsidRPr="005329AC">
        <w:t xml:space="preserve"> fall on Saturday and Sunday while violent crime</w:t>
      </w:r>
      <w:r w:rsidR="001E0165">
        <w:t>s rise</w:t>
      </w:r>
      <w:r w:rsidRPr="005329AC">
        <w:t>.</w:t>
      </w:r>
    </w:p>
    <w:p w:rsidR="001E0165" w:rsidRDefault="005329AC" w:rsidP="001E0165">
      <w:pPr>
        <w:jc w:val="center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5004561" wp14:editId="2672877C">
            <wp:extent cx="3876675" cy="38555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0236" cy="38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65">
        <w:br w:type="page"/>
      </w:r>
    </w:p>
    <w:p w:rsidR="005329AC" w:rsidRDefault="005329AC" w:rsidP="00C20C35">
      <w:pPr>
        <w:pStyle w:val="Heading2"/>
      </w:pPr>
      <w:bookmarkStart w:id="18" w:name="_Toc447657253"/>
      <w:r>
        <w:lastRenderedPageBreak/>
        <w:t>Distribution by Hour</w:t>
      </w:r>
      <w:bookmarkEnd w:id="18"/>
    </w:p>
    <w:p w:rsidR="005329AC" w:rsidRDefault="00053003" w:rsidP="0080089F">
      <w:pPr>
        <w:spacing w:after="0"/>
      </w:pPr>
      <w:r>
        <w:t>Unlike day of week, t</w:t>
      </w:r>
      <w:r w:rsidR="005329AC">
        <w:t xml:space="preserve">here </w:t>
      </w:r>
      <w:r w:rsidR="00685BBE">
        <w:t>are</w:t>
      </w:r>
      <w:r w:rsidR="0071288A">
        <w:t xml:space="preserve"> large variance</w:t>
      </w:r>
      <w:r w:rsidR="00685BBE">
        <w:t>s</w:t>
      </w:r>
      <w:r w:rsidR="00D07702">
        <w:t xml:space="preserve"> in crime frequency</w:t>
      </w:r>
      <w:r w:rsidR="0071288A">
        <w:t xml:space="preserve"> </w:t>
      </w:r>
      <w:r>
        <w:t>between</w:t>
      </w:r>
      <w:r w:rsidR="0071288A">
        <w:t xml:space="preserve"> hour</w:t>
      </w:r>
      <w:r w:rsidR="005329AC">
        <w:t xml:space="preserve"> </w:t>
      </w:r>
      <w:r w:rsidR="00A83040">
        <w:t>categories</w:t>
      </w:r>
      <w:r w:rsidR="005329AC">
        <w:t>:</w:t>
      </w:r>
    </w:p>
    <w:p w:rsidR="005329AC" w:rsidRDefault="005329AC" w:rsidP="001E0165">
      <w:pPr>
        <w:jc w:val="center"/>
      </w:pPr>
      <w:r>
        <w:rPr>
          <w:noProof/>
          <w:lang w:eastAsia="en-US"/>
        </w:rPr>
        <w:drawing>
          <wp:inline distT="0" distB="0" distL="0" distR="0" wp14:anchorId="215AFCED" wp14:editId="3AA5DF86">
            <wp:extent cx="3583744" cy="3571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6109" cy="35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AC" w:rsidRDefault="005329AC" w:rsidP="0080089F">
      <w:pPr>
        <w:spacing w:after="0"/>
      </w:pPr>
      <w:r>
        <w:t xml:space="preserve">The following boxplots display greater detail for the </w:t>
      </w:r>
      <w:r w:rsidRPr="0080089F">
        <w:rPr>
          <w:b/>
        </w:rPr>
        <w:t>Violent Crimes and Non-Violent Property Crime</w:t>
      </w:r>
      <w:r>
        <w:t xml:space="preserve"> categories</w:t>
      </w:r>
      <w:r w:rsidR="001E0165">
        <w:t>.</w:t>
      </w:r>
      <w:r w:rsidR="00A83040">
        <w:t xml:space="preserve"> Note how property crimes peak over lunch and the PM commute, while violent crimes are more common later in the day.</w:t>
      </w:r>
      <w:r w:rsidR="0080089F">
        <w:t xml:space="preserve"> This distribution is statistically significant and will be explored more in the regression models below.</w:t>
      </w:r>
    </w:p>
    <w:p w:rsidR="005329AC" w:rsidRDefault="0080089F" w:rsidP="00A83040">
      <w:pPr>
        <w:jc w:val="center"/>
      </w:pPr>
      <w:r>
        <w:rPr>
          <w:noProof/>
          <w:lang w:eastAsia="en-US"/>
        </w:rPr>
        <w:drawing>
          <wp:inline distT="0" distB="0" distL="0" distR="0" wp14:anchorId="3FFC8EC4" wp14:editId="626FA57E">
            <wp:extent cx="5943600" cy="3869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71" w:rsidRDefault="00355871" w:rsidP="00C60EAA">
      <w:pPr>
        <w:pStyle w:val="Heading1"/>
      </w:pPr>
      <w:bookmarkStart w:id="19" w:name="_Toc447657254"/>
      <w:r>
        <w:lastRenderedPageBreak/>
        <w:t>Modeling</w:t>
      </w:r>
      <w:bookmarkEnd w:id="19"/>
    </w:p>
    <w:p w:rsidR="0036591C" w:rsidRDefault="00685BBE" w:rsidP="0036591C">
      <w:r>
        <w:t xml:space="preserve">Given each of the above factors, we chose to model the linear relationships between a given communities overall crime count and crime density in separate linear models against those factors from the above analysis that seem most significant </w:t>
      </w:r>
      <w:r w:rsidR="001068C4">
        <w:t xml:space="preserve">taking </w:t>
      </w:r>
      <w:r>
        <w:t>co-linear</w:t>
      </w:r>
      <w:r w:rsidR="001068C4">
        <w:t>ity into account</w:t>
      </w:r>
      <w:r>
        <w:t xml:space="preserve">.  These are </w:t>
      </w:r>
      <w:r w:rsidR="005B39B6">
        <w:t>‘</w:t>
      </w:r>
      <w:r>
        <w:t>Hour Category,</w:t>
      </w:r>
      <w:r w:rsidR="005B39B6">
        <w:t>’</w:t>
      </w:r>
      <w:r>
        <w:t xml:space="preserve"> the </w:t>
      </w:r>
      <w:r w:rsidR="005B39B6">
        <w:t>‘</w:t>
      </w:r>
      <w:r>
        <w:t># of Transit Stations in Close Proximity to a Given Community</w:t>
      </w:r>
      <w:r w:rsidR="005B39B6">
        <w:t>’</w:t>
      </w:r>
      <w:r>
        <w:t xml:space="preserve">, </w:t>
      </w:r>
      <w:r w:rsidR="005B39B6">
        <w:t>‘</w:t>
      </w:r>
      <w:r w:rsidR="0036591C">
        <w:t xml:space="preserve">% Households </w:t>
      </w:r>
      <w:proofErr w:type="gramStart"/>
      <w:r w:rsidR="0036591C">
        <w:t>Below</w:t>
      </w:r>
      <w:proofErr w:type="gramEnd"/>
      <w:r w:rsidR="0036591C">
        <w:t xml:space="preserve"> th</w:t>
      </w:r>
      <w:r w:rsidR="00CD60E0">
        <w:t>e Poverty Level,</w:t>
      </w:r>
      <w:r w:rsidR="005B39B6">
        <w:t>’</w:t>
      </w:r>
      <w:r w:rsidR="00CD60E0">
        <w:t xml:space="preserve"> </w:t>
      </w:r>
      <w:r w:rsidR="0036591C">
        <w:t xml:space="preserve">and </w:t>
      </w:r>
      <w:r w:rsidR="005B39B6">
        <w:t>‘</w:t>
      </w:r>
      <w:r w:rsidR="0036591C">
        <w:t>Minimum Distance to a transit Station</w:t>
      </w:r>
      <w:r w:rsidR="005B39B6">
        <w:t>’</w:t>
      </w:r>
      <w:r w:rsidR="0036591C">
        <w:t xml:space="preserve"> [as a proxy for access to any public transportation]. </w:t>
      </w:r>
    </w:p>
    <w:p w:rsidR="00355871" w:rsidRDefault="002747A2" w:rsidP="0036591C">
      <w:pPr>
        <w:pStyle w:val="Heading2"/>
      </w:pPr>
      <w:bookmarkStart w:id="20" w:name="_Toc447657255"/>
      <w:r>
        <w:t>Model against count</w:t>
      </w:r>
      <w:bookmarkEnd w:id="20"/>
    </w:p>
    <w:p w:rsidR="002B3CAF" w:rsidRDefault="00CD60E0" w:rsidP="002B3CAF">
      <w:r>
        <w:t>A</w:t>
      </w:r>
      <w:r w:rsidR="002B3CAF">
        <w:t xml:space="preserve"> model based on </w:t>
      </w:r>
      <w:r>
        <w:t>these</w:t>
      </w:r>
      <w:r w:rsidR="002B3CAF">
        <w:t xml:space="preserve"> few factors </w:t>
      </w:r>
      <w:r w:rsidR="005B39B6">
        <w:t>explains</w:t>
      </w:r>
      <w:r w:rsidR="002B3CAF">
        <w:t xml:space="preserve"> nearly 50% of the variance in </w:t>
      </w:r>
      <w:r w:rsidR="005B39B6">
        <w:t xml:space="preserve">overall </w:t>
      </w:r>
      <w:r w:rsidR="002B3CAF">
        <w:t>community crime counts.</w:t>
      </w:r>
      <w:r>
        <w:t xml:space="preserve">  </w:t>
      </w:r>
      <w:r w:rsidR="001068C4">
        <w:t xml:space="preserve">Note: </w:t>
      </w:r>
      <w:r>
        <w:t xml:space="preserve">Minimum Distance </w:t>
      </w:r>
      <w:r w:rsidR="001068C4">
        <w:t>is</w:t>
      </w:r>
      <w:r>
        <w:t xml:space="preserve"> not a significant factor in this model.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Count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crime_by_community3)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Min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1Q  Median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    3Q 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-755.23 -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161.67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56.18  111.33 1403.43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-162.091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32.580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4.975 7.84e-07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168.201     31.376   5.361 1.06e-07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291.159     31.375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9.280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348.592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31.377  11.110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292.607     31.375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9.326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163.950     31.375   5.225 2.17e-07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24.015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1.413  16.990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7.131      0.785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9.084  &lt;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-7.464  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5.812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1.284    0.199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269.9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0.4136,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0.4083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 77.5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464A68" w:rsidRPr="00464A68" w:rsidRDefault="00464A68" w:rsidP="001068C4">
      <w:r w:rsidRPr="00464A68">
        <w:t>I.e. within a given year and hour category, the above variables can explain 4</w:t>
      </w:r>
      <w:r w:rsidR="00CD60E0">
        <w:t>1</w:t>
      </w:r>
      <w:r w:rsidRPr="00464A68">
        <w:t>% of the crime count variance by community.</w:t>
      </w:r>
    </w:p>
    <w:p w:rsidR="00464A68" w:rsidRPr="002747A2" w:rsidRDefault="00464A68" w:rsidP="002747A2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</w:p>
    <w:p w:rsidR="00355871" w:rsidRDefault="002747A2" w:rsidP="00CD60E0">
      <w:pPr>
        <w:pStyle w:val="Heading2"/>
      </w:pPr>
      <w:bookmarkStart w:id="21" w:name="_Toc447657256"/>
      <w:r>
        <w:t>Model against density</w:t>
      </w:r>
      <w:bookmarkEnd w:id="21"/>
      <w:r w:rsidR="00355871">
        <w:t xml:space="preserve"> </w:t>
      </w:r>
    </w:p>
    <w:p w:rsidR="002B3CAF" w:rsidRDefault="002B3CAF" w:rsidP="002B3CAF">
      <w:r>
        <w:t>A</w:t>
      </w:r>
      <w:r w:rsidR="001068C4">
        <w:t>nother</w:t>
      </w:r>
      <w:r>
        <w:t xml:space="preserve"> model based on </w:t>
      </w:r>
      <w:r w:rsidR="00CD60E0">
        <w:t>the same</w:t>
      </w:r>
      <w:r>
        <w:t xml:space="preserve"> factors can explain </w:t>
      </w:r>
      <w:r w:rsidR="00CD60E0">
        <w:t>51</w:t>
      </w:r>
      <w:r>
        <w:t xml:space="preserve">% of the </w:t>
      </w:r>
      <w:r w:rsidR="00941FDB">
        <w:t xml:space="preserve">annual </w:t>
      </w:r>
      <w:r>
        <w:t>variance in community crime density.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gramStart"/>
      <w:r w:rsidRPr="00CD60E0">
        <w:rPr>
          <w:rFonts w:ascii="Courier" w:hAnsi="Courier"/>
          <w:color w:val="000000"/>
          <w:sz w:val="16"/>
          <w:szCs w:val="16"/>
        </w:rPr>
        <w:t>lm(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formula = Density ~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+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, data = crime_by_community4)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Min     1Q Median     3Q    Max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-68.22 -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16.76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1.79  13.92 229.05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Coefficients: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                                Estimate Std. Error t value </w:t>
      </w: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Pr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(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&gt;|t|)    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(Intercept)                      -21.06111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3.65400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5.764 1.14e-08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Hour.CategoryAM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24.42560    3.51890   6.941 7.55e-12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Hour.CategoryLunch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42.76953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3.51888  12.154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Hour.CategoryPM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Commute           50.40680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3.51899  14.324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Hour.CategoryEvening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41.45542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3.51885  11.781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Hour.CategoryNight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22.28764    3.51884   6.334 3.81e-10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Num.Close.Transit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    2.77874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0.15852  17.529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Percent.Households.Below.Poverty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1.19176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0.08804  13.536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 &lt; 2e-16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r w:rsidRPr="00CD60E0">
        <w:rPr>
          <w:rFonts w:ascii="Courier" w:hAnsi="Courier"/>
          <w:color w:val="000000"/>
          <w:sz w:val="16"/>
          <w:szCs w:val="16"/>
        </w:rPr>
        <w:t>Minimum.Transit.Dist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 xml:space="preserve">              -2.81023   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0.65185  -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4.311 1.81e-05 ***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---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proofErr w:type="spellStart"/>
      <w:proofErr w:type="gramStart"/>
      <w:r w:rsidRPr="00CD60E0">
        <w:rPr>
          <w:rFonts w:ascii="Courier" w:hAnsi="Courier"/>
          <w:color w:val="000000"/>
          <w:sz w:val="16"/>
          <w:szCs w:val="16"/>
        </w:rPr>
        <w:t>Signif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.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codes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:  0 ‘***’ 0.001 ‘**’ 0.01 ‘*’ 0.05 ‘.’ 0.1 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‘ ’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 xml:space="preserve"> 1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Residual standard error: 30.27 on 879 degrees of freedom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 xml:space="preserve">  (55 observations deleted due to </w:t>
      </w:r>
      <w:proofErr w:type="spellStart"/>
      <w:r w:rsidRPr="00CD60E0">
        <w:rPr>
          <w:rFonts w:ascii="Courier" w:hAnsi="Courier"/>
          <w:color w:val="000000"/>
          <w:sz w:val="16"/>
          <w:szCs w:val="16"/>
        </w:rPr>
        <w:t>missingness</w:t>
      </w:r>
      <w:proofErr w:type="spellEnd"/>
      <w:r w:rsidRPr="00CD60E0">
        <w:rPr>
          <w:rFonts w:ascii="Courier" w:hAnsi="Courier"/>
          <w:color w:val="000000"/>
          <w:sz w:val="16"/>
          <w:szCs w:val="16"/>
        </w:rPr>
        <w:t>)</w:t>
      </w:r>
    </w:p>
    <w:p w:rsidR="00CD60E0" w:rsidRPr="00CD60E0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6"/>
          <w:szCs w:val="16"/>
        </w:rPr>
      </w:pPr>
      <w:r w:rsidRPr="00CD60E0">
        <w:rPr>
          <w:rFonts w:ascii="Courier" w:hAnsi="Courier"/>
          <w:color w:val="000000"/>
          <w:sz w:val="16"/>
          <w:szCs w:val="16"/>
        </w:rPr>
        <w:t>Multiple R-squared:  0.5165,</w:t>
      </w:r>
      <w:r w:rsidRPr="00CD60E0">
        <w:rPr>
          <w:rFonts w:ascii="Courier" w:hAnsi="Courier"/>
          <w:color w:val="000000"/>
          <w:sz w:val="16"/>
          <w:szCs w:val="16"/>
        </w:rPr>
        <w:tab/>
      </w:r>
      <w:r w:rsidRPr="001068C4">
        <w:rPr>
          <w:rFonts w:ascii="Courier" w:hAnsi="Courier"/>
          <w:b/>
          <w:color w:val="000000"/>
          <w:sz w:val="16"/>
          <w:szCs w:val="16"/>
        </w:rPr>
        <w:t>Adjusted R-squared:  0.5121</w:t>
      </w:r>
      <w:r w:rsidRPr="00CD60E0">
        <w:rPr>
          <w:rFonts w:ascii="Courier" w:hAnsi="Courier"/>
          <w:color w:val="000000"/>
          <w:sz w:val="16"/>
          <w:szCs w:val="16"/>
        </w:rPr>
        <w:t xml:space="preserve"> </w:t>
      </w:r>
    </w:p>
    <w:p w:rsidR="00464A68" w:rsidRDefault="00CD60E0" w:rsidP="00CD60E0">
      <w:pPr>
        <w:pStyle w:val="HTMLPreformatted"/>
        <w:shd w:val="clear" w:color="auto" w:fill="FFFFFF"/>
        <w:wordWrap w:val="0"/>
        <w:rPr>
          <w:rFonts w:ascii="Courier" w:hAnsi="Courier"/>
          <w:color w:val="000000"/>
          <w:sz w:val="18"/>
          <w:szCs w:val="18"/>
        </w:rPr>
      </w:pPr>
      <w:r w:rsidRPr="00CD60E0">
        <w:rPr>
          <w:rFonts w:ascii="Courier" w:hAnsi="Courier"/>
          <w:color w:val="000000"/>
          <w:sz w:val="16"/>
          <w:szCs w:val="16"/>
        </w:rPr>
        <w:t>F-statistic: 117.4 on 8 and 879 DF</w:t>
      </w:r>
      <w:proofErr w:type="gramStart"/>
      <w:r w:rsidRPr="00CD60E0">
        <w:rPr>
          <w:rFonts w:ascii="Courier" w:hAnsi="Courier"/>
          <w:color w:val="000000"/>
          <w:sz w:val="16"/>
          <w:szCs w:val="16"/>
        </w:rPr>
        <w:t>,  p</w:t>
      </w:r>
      <w:proofErr w:type="gramEnd"/>
      <w:r w:rsidRPr="00CD60E0">
        <w:rPr>
          <w:rFonts w:ascii="Courier" w:hAnsi="Courier"/>
          <w:color w:val="000000"/>
          <w:sz w:val="16"/>
          <w:szCs w:val="16"/>
        </w:rPr>
        <w:t>-value: &lt; 2.2e-16</w:t>
      </w:r>
    </w:p>
    <w:p w:rsidR="002747A2" w:rsidRDefault="002B3CAF" w:rsidP="002B3CAF">
      <w:pPr>
        <w:pStyle w:val="Heading1"/>
      </w:pPr>
      <w:bookmarkStart w:id="22" w:name="_Toc447657257"/>
      <w:r>
        <w:lastRenderedPageBreak/>
        <w:t>Conclusions</w:t>
      </w:r>
      <w:bookmarkEnd w:id="22"/>
    </w:p>
    <w:p w:rsidR="0005375E" w:rsidRDefault="0005375E" w:rsidP="0005375E">
      <w:pPr>
        <w:pStyle w:val="Heading2"/>
      </w:pPr>
      <w:bookmarkStart w:id="23" w:name="_Toc447657258"/>
      <w:r>
        <w:t>Infrastructure</w:t>
      </w:r>
      <w:r w:rsidR="00B07E60">
        <w:t xml:space="preserve"> Proposal</w:t>
      </w:r>
      <w:bookmarkEnd w:id="23"/>
    </w:p>
    <w:p w:rsidR="00523DB5" w:rsidRDefault="00791F16" w:rsidP="002B3CAF">
      <w:r>
        <w:t xml:space="preserve">Based on this analysis, it would appear that crime density actually increases as one </w:t>
      </w:r>
      <w:proofErr w:type="gramStart"/>
      <w:r>
        <w:t>moves</w:t>
      </w:r>
      <w:proofErr w:type="gramEnd"/>
      <w:r>
        <w:t xml:space="preserve"> closer to </w:t>
      </w:r>
      <w:r w:rsidR="001068C4">
        <w:t xml:space="preserve">both </w:t>
      </w:r>
      <w:r>
        <w:t>police department</w:t>
      </w:r>
      <w:r w:rsidR="00523DB5">
        <w:t>s</w:t>
      </w:r>
      <w:r>
        <w:t xml:space="preserve"> </w:t>
      </w:r>
      <w:r w:rsidR="006D24C7" w:rsidRPr="001068C4">
        <w:t>and</w:t>
      </w:r>
      <w:r>
        <w:t xml:space="preserve"> transit station</w:t>
      </w:r>
      <w:r w:rsidR="006D24C7">
        <w:t>s</w:t>
      </w:r>
      <w:r>
        <w:t xml:space="preserve">.    </w:t>
      </w:r>
    </w:p>
    <w:p w:rsidR="002B3CAF" w:rsidRDefault="00791F16" w:rsidP="002B3CAF">
      <w:r>
        <w:t xml:space="preserve">While it </w:t>
      </w:r>
      <w:r w:rsidR="001068C4">
        <w:t>may not</w:t>
      </w:r>
      <w:r>
        <w:t xml:space="preserve"> have the hypothesized benefit of reducing crime rates, placing police departments near transit stations will</w:t>
      </w:r>
      <w:r w:rsidR="002B50F7">
        <w:t xml:space="preserve"> still</w:t>
      </w:r>
      <w:r>
        <w:t xml:space="preserve"> give police the best chance to affect crime in their areas.   As such, the city may</w:t>
      </w:r>
      <w:r w:rsidR="001068C4">
        <w:t xml:space="preserve"> still </w:t>
      </w:r>
      <w:r>
        <w:t>be</w:t>
      </w:r>
      <w:r w:rsidR="00C20C35">
        <w:t xml:space="preserve"> </w:t>
      </w:r>
      <w:r w:rsidR="001068C4">
        <w:t xml:space="preserve">best </w:t>
      </w:r>
      <w:r w:rsidR="00C20C35">
        <w:t xml:space="preserve">served </w:t>
      </w:r>
      <w:r>
        <w:t xml:space="preserve">by </w:t>
      </w:r>
      <w:r w:rsidR="008435AA">
        <w:t>building small</w:t>
      </w:r>
      <w:r w:rsidR="00C20C35">
        <w:t>,</w:t>
      </w:r>
      <w:r w:rsidR="008435AA">
        <w:t xml:space="preserve"> permanent outposts at </w:t>
      </w:r>
      <w:r w:rsidR="00590E2C">
        <w:t>its</w:t>
      </w:r>
      <w:r w:rsidR="000015F9">
        <w:t xml:space="preserve"> most affected </w:t>
      </w:r>
      <w:r w:rsidR="008435AA">
        <w:t>transit stations</w:t>
      </w:r>
      <w:r>
        <w:t xml:space="preserve"> as opposed to </w:t>
      </w:r>
      <w:r w:rsidR="00523DB5">
        <w:t>a single, large department</w:t>
      </w:r>
      <w:r w:rsidR="008435AA">
        <w:t xml:space="preserve">.  </w:t>
      </w:r>
      <w:r w:rsidR="0005375E">
        <w:t>This strategy</w:t>
      </w:r>
      <w:r w:rsidR="00C20C35">
        <w:t xml:space="preserve"> could</w:t>
      </w:r>
      <w:r w:rsidR="0005375E">
        <w:t xml:space="preserve"> </w:t>
      </w:r>
      <w:r w:rsidR="00C20C35">
        <w:t xml:space="preserve">reduce </w:t>
      </w:r>
      <w:r w:rsidR="0005375E">
        <w:t>cost</w:t>
      </w:r>
      <w:r w:rsidR="00C20C35">
        <w:t>s</w:t>
      </w:r>
      <w:r w:rsidR="0005375E">
        <w:t xml:space="preserve"> while having a targeted effect on </w:t>
      </w:r>
      <w:r w:rsidR="000015F9">
        <w:t>demonstrated hot spots</w:t>
      </w:r>
      <w:r w:rsidR="0005375E">
        <w:t>.</w:t>
      </w:r>
      <w:r w:rsidR="001068C4">
        <w:t xml:space="preserve">  Regular assignments to these posts could have the added benefit of improving community relations and participation through personal familiarity.</w:t>
      </w:r>
      <w:r w:rsidR="0005375E">
        <w:t xml:space="preserve">  </w:t>
      </w:r>
      <w:r w:rsidR="003F2A60">
        <w:t>I</w:t>
      </w:r>
      <w:r w:rsidR="00B07E60">
        <w:t xml:space="preserve"> would recommend running a few trials </w:t>
      </w:r>
      <w:r w:rsidR="001068C4">
        <w:t>in the</w:t>
      </w:r>
      <w:r>
        <w:t xml:space="preserve"> </w:t>
      </w:r>
      <w:r w:rsidR="001068C4">
        <w:t>densest</w:t>
      </w:r>
      <w:r>
        <w:t xml:space="preserve"> communities to determine effect</w:t>
      </w:r>
      <w:r w:rsidR="0005375E">
        <w:t xml:space="preserve">.  </w:t>
      </w:r>
      <w:r w:rsidR="006D24C7">
        <w:t xml:space="preserve">Per the choropleth and bar graphs in the community section of this paper, </w:t>
      </w:r>
      <w:r w:rsidR="003F2A60">
        <w:t>I</w:t>
      </w:r>
      <w:r w:rsidR="00B07E60">
        <w:t xml:space="preserve"> </w:t>
      </w:r>
      <w:r w:rsidR="0016711E">
        <w:t xml:space="preserve">would </w:t>
      </w:r>
      <w:r w:rsidR="00B07E60">
        <w:t xml:space="preserve">recommend </w:t>
      </w:r>
      <w:r w:rsidR="000015F9">
        <w:t>run</w:t>
      </w:r>
      <w:r w:rsidR="00B07E60">
        <w:t>ning</w:t>
      </w:r>
      <w:r w:rsidR="000015F9">
        <w:t xml:space="preserve"> </w:t>
      </w:r>
      <w:r w:rsidR="0016711E">
        <w:t xml:space="preserve">separate </w:t>
      </w:r>
      <w:r w:rsidR="000015F9">
        <w:t xml:space="preserve">trials in West and East Garfield </w:t>
      </w:r>
      <w:r w:rsidR="00C821E0">
        <w:t>for</w:t>
      </w:r>
      <w:r w:rsidR="000015F9">
        <w:t xml:space="preserve"> Violent Crimes vs. the Loop and the Near North Side for Property </w:t>
      </w:r>
      <w:r w:rsidR="00C821E0">
        <w:t>C</w:t>
      </w:r>
      <w:r w:rsidR="000015F9">
        <w:t>rime</w:t>
      </w:r>
      <w:r w:rsidR="00C821E0">
        <w:t>s</w:t>
      </w:r>
      <w:r w:rsidR="006D24C7">
        <w:t xml:space="preserve">.  Trials should help to isolate </w:t>
      </w:r>
      <w:r w:rsidR="001068C4">
        <w:t>divergent</w:t>
      </w:r>
      <w:r w:rsidR="006D24C7">
        <w:t xml:space="preserve"> effects on Violent Crimes vs. Non-Violent Property Crime.</w:t>
      </w:r>
    </w:p>
    <w:p w:rsidR="00590E2C" w:rsidRDefault="00590E2C" w:rsidP="00590E2C">
      <w:pPr>
        <w:pStyle w:val="Heading3"/>
      </w:pPr>
      <w:bookmarkStart w:id="24" w:name="_Toc447657259"/>
      <w:r>
        <w:t>Proposal for further analysis</w:t>
      </w:r>
      <w:bookmarkEnd w:id="24"/>
    </w:p>
    <w:p w:rsidR="00590E2C" w:rsidRPr="00590E2C" w:rsidRDefault="00791F16" w:rsidP="00791F16">
      <w:r w:rsidRPr="00791F16">
        <w:t>As has been reported in recent [spring of 2015] news, Chicago is “</w:t>
      </w:r>
      <w:hyperlink r:id="rId39" w:history="1">
        <w:r w:rsidRPr="00DA3878">
          <w:rPr>
            <w:rStyle w:val="Hyperlink"/>
          </w:rPr>
          <w:t>off to [its] deadliest start in nearly two decades</w:t>
        </w:r>
      </w:hyperlink>
      <w:r w:rsidRPr="00791F16">
        <w:t>.” Homicides and shootings are up by more than 70% year over year through the first quarter, while arrests and</w:t>
      </w:r>
      <w:r w:rsidR="00B51941">
        <w:t xml:space="preserve"> investigative stops have decreased </w:t>
      </w:r>
      <w:r w:rsidRPr="00791F16">
        <w:t>[follow the link for the source].  The reasons for th</w:t>
      </w:r>
      <w:r w:rsidR="00B51941">
        <w:t>e</w:t>
      </w:r>
      <w:r w:rsidRPr="00791F16">
        <w:t>se shifts are beyond the sc</w:t>
      </w:r>
      <w:r w:rsidR="001068C4">
        <w:t xml:space="preserve">ope of this analysis.  However, </w:t>
      </w:r>
      <w:r w:rsidRPr="00791F16">
        <w:t xml:space="preserve">a time lapse analysis </w:t>
      </w:r>
      <w:r w:rsidR="00D30D82">
        <w:t>could shed some light on growth patterns.</w:t>
      </w:r>
      <w:r w:rsidRPr="00791F16">
        <w:t xml:space="preserve"> </w:t>
      </w:r>
      <w:r w:rsidR="00590E2C" w:rsidRPr="00590E2C">
        <w:t xml:space="preserve">If the client wishes to move </w:t>
      </w:r>
      <w:r w:rsidR="001068C4">
        <w:t>forward</w:t>
      </w:r>
      <w:r w:rsidR="00590E2C" w:rsidRPr="00590E2C">
        <w:t>, I would suggest the following: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 xml:space="preserve">Add </w:t>
      </w:r>
      <w:r w:rsidR="00ED511F">
        <w:t>additional</w:t>
      </w:r>
      <w:r>
        <w:t xml:space="preserve"> transit station locations and volume estimates for each location.</w:t>
      </w:r>
      <w:r w:rsidR="00ED511F">
        <w:t xml:space="preserve"> E.g. bus routes</w:t>
      </w:r>
    </w:p>
    <w:p w:rsidR="00D30D82" w:rsidRDefault="00D30D82" w:rsidP="00590E2C">
      <w:pPr>
        <w:pStyle w:val="ListParagraph"/>
        <w:numPr>
          <w:ilvl w:val="0"/>
          <w:numId w:val="29"/>
        </w:numPr>
      </w:pPr>
      <w:r>
        <w:t>Add Police Station employee data</w:t>
      </w:r>
    </w:p>
    <w:p w:rsidR="00590E2C" w:rsidRDefault="00590E2C" w:rsidP="00590E2C">
      <w:pPr>
        <w:pStyle w:val="ListParagraph"/>
        <w:numPr>
          <w:ilvl w:val="0"/>
          <w:numId w:val="29"/>
        </w:numPr>
      </w:pPr>
      <w:r>
        <w:t>Add additional community and/or demographic data</w:t>
      </w:r>
    </w:p>
    <w:p w:rsidR="00ED511F" w:rsidRDefault="00ED511F" w:rsidP="00590E2C">
      <w:pPr>
        <w:pStyle w:val="ListParagraph"/>
        <w:numPr>
          <w:ilvl w:val="0"/>
          <w:numId w:val="29"/>
        </w:numPr>
      </w:pPr>
      <w:r>
        <w:t>Perform temporal analysis showing acceleration/deceleration of crime rates per community to understand trends.</w:t>
      </w:r>
    </w:p>
    <w:p w:rsidR="0005375E" w:rsidRDefault="0005375E" w:rsidP="0005375E">
      <w:pPr>
        <w:pStyle w:val="Heading2"/>
      </w:pPr>
      <w:bookmarkStart w:id="25" w:name="_Toc447657260"/>
      <w:r>
        <w:t>Temporal</w:t>
      </w:r>
      <w:r w:rsidR="00590E2C">
        <w:t xml:space="preserve"> (Schedule) Conclusions</w:t>
      </w:r>
      <w:bookmarkEnd w:id="25"/>
    </w:p>
    <w:p w:rsidR="0005375E" w:rsidRDefault="0005375E" w:rsidP="0005375E">
      <w:r>
        <w:t xml:space="preserve">Other than relatively weak, weekend effects, </w:t>
      </w:r>
      <w:r w:rsidR="0016711E">
        <w:t xml:space="preserve">patrol </w:t>
      </w:r>
      <w:r>
        <w:t>schedules do not need to adjust for day of week volume</w:t>
      </w:r>
      <w:r w:rsidR="0016711E">
        <w:t>s</w:t>
      </w:r>
      <w:r>
        <w:t xml:space="preserve">.  There are, however, strong </w:t>
      </w:r>
      <w:r w:rsidR="000015F9">
        <w:t xml:space="preserve">shifts in </w:t>
      </w:r>
      <w:r>
        <w:t>hourly volume and staff should be scheduled accordingly.</w:t>
      </w:r>
    </w:p>
    <w:p w:rsidR="00590E2C" w:rsidRDefault="00590E2C" w:rsidP="00590E2C">
      <w:pPr>
        <w:pStyle w:val="Heading3"/>
      </w:pPr>
      <w:bookmarkStart w:id="26" w:name="_Toc447657261"/>
      <w:r>
        <w:t>Proposal for further analysis</w:t>
      </w:r>
      <w:bookmarkEnd w:id="26"/>
    </w:p>
    <w:p w:rsidR="00ED511F" w:rsidRDefault="00590E2C" w:rsidP="0005375E">
      <w:r>
        <w:t xml:space="preserve">As a follow up to this analysis, I would suggest </w:t>
      </w:r>
      <w:r w:rsidR="00ED511F">
        <w:t>the following:</w:t>
      </w:r>
    </w:p>
    <w:p w:rsidR="00590E2C" w:rsidRDefault="00ED511F" w:rsidP="00ED511F">
      <w:pPr>
        <w:pStyle w:val="ListParagraph"/>
        <w:numPr>
          <w:ilvl w:val="0"/>
          <w:numId w:val="29"/>
        </w:numPr>
      </w:pPr>
      <w:r>
        <w:t>P</w:t>
      </w:r>
      <w:r w:rsidR="00590E2C" w:rsidRPr="00590E2C">
        <w:t xml:space="preserve">erform </w:t>
      </w:r>
      <w:r w:rsidR="00590E2C">
        <w:t xml:space="preserve">an </w:t>
      </w:r>
      <w:proofErr w:type="spellStart"/>
      <w:r w:rsidR="005332DD">
        <w:t>Erlang</w:t>
      </w:r>
      <w:proofErr w:type="spellEnd"/>
      <w:r w:rsidR="005332DD">
        <w:t>-</w:t>
      </w:r>
      <w:r w:rsidR="00590E2C" w:rsidRPr="00590E2C">
        <w:t xml:space="preserve">C style analysis to determine workforce requirements on an hourly basis per </w:t>
      </w:r>
      <w:r w:rsidR="00590E2C">
        <w:t>police district</w:t>
      </w:r>
      <w:r w:rsidR="00590E2C" w:rsidRPr="00590E2C">
        <w:t>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Examine Holiday effects on crime.</w:t>
      </w:r>
    </w:p>
    <w:p w:rsidR="00ED511F" w:rsidRDefault="00ED511F" w:rsidP="00ED511F">
      <w:pPr>
        <w:pStyle w:val="ListParagraph"/>
        <w:numPr>
          <w:ilvl w:val="0"/>
          <w:numId w:val="29"/>
        </w:numPr>
      </w:pPr>
      <w:r>
        <w:t>Expand prediction models to include other variables that could assist with scheduling decisions such as weather.</w:t>
      </w:r>
    </w:p>
    <w:p w:rsidR="00355871" w:rsidRDefault="00355871"/>
    <w:p w:rsidR="00C447FC" w:rsidRPr="00A83040" w:rsidRDefault="00C447FC" w:rsidP="00355871"/>
    <w:sectPr w:rsidR="00C447FC" w:rsidRPr="00A83040" w:rsidSect="001E0165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45F4" w:rsidRDefault="00F745F4">
      <w:pPr>
        <w:spacing w:after="0" w:line="240" w:lineRule="auto"/>
      </w:pPr>
      <w:r>
        <w:separator/>
      </w:r>
    </w:p>
  </w:endnote>
  <w:endnote w:type="continuationSeparator" w:id="0">
    <w:p w:rsidR="00F745F4" w:rsidRDefault="00F74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45F4" w:rsidRDefault="00F745F4">
      <w:pPr>
        <w:spacing w:after="0" w:line="240" w:lineRule="auto"/>
      </w:pPr>
      <w:r>
        <w:separator/>
      </w:r>
    </w:p>
  </w:footnote>
  <w:footnote w:type="continuationSeparator" w:id="0">
    <w:p w:rsidR="00F745F4" w:rsidRDefault="00F74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A35B9"/>
    <w:multiLevelType w:val="multilevel"/>
    <w:tmpl w:val="5D18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C0B0E"/>
    <w:multiLevelType w:val="multilevel"/>
    <w:tmpl w:val="B796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A9491D"/>
    <w:multiLevelType w:val="hybridMultilevel"/>
    <w:tmpl w:val="74042448"/>
    <w:lvl w:ilvl="0" w:tplc="A37C7A8A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D505A"/>
    <w:multiLevelType w:val="multilevel"/>
    <w:tmpl w:val="98AC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B15F5E"/>
    <w:multiLevelType w:val="hybridMultilevel"/>
    <w:tmpl w:val="D466D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62CF1"/>
    <w:multiLevelType w:val="hybridMultilevel"/>
    <w:tmpl w:val="C7047358"/>
    <w:lvl w:ilvl="0" w:tplc="9E7A20AC">
      <w:start w:val="10"/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D74F5"/>
    <w:multiLevelType w:val="hybridMultilevel"/>
    <w:tmpl w:val="528C3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0B7882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5468B4"/>
    <w:multiLevelType w:val="hybridMultilevel"/>
    <w:tmpl w:val="36420B1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2DC76A90"/>
    <w:multiLevelType w:val="hybridMultilevel"/>
    <w:tmpl w:val="E0FA6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D73CF4"/>
    <w:multiLevelType w:val="multilevel"/>
    <w:tmpl w:val="18E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3A2823"/>
    <w:multiLevelType w:val="hybridMultilevel"/>
    <w:tmpl w:val="EAD23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A52F2"/>
    <w:multiLevelType w:val="multilevel"/>
    <w:tmpl w:val="0C4CFE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3">
    <w:nsid w:val="50243818"/>
    <w:multiLevelType w:val="multilevel"/>
    <w:tmpl w:val="4922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777643"/>
    <w:multiLevelType w:val="hybridMultilevel"/>
    <w:tmpl w:val="65A4D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17A7E"/>
    <w:multiLevelType w:val="multilevel"/>
    <w:tmpl w:val="0B04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CD086D"/>
    <w:multiLevelType w:val="hybridMultilevel"/>
    <w:tmpl w:val="F85E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0D088B"/>
    <w:multiLevelType w:val="multilevel"/>
    <w:tmpl w:val="CAC2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104F44"/>
    <w:multiLevelType w:val="hybridMultilevel"/>
    <w:tmpl w:val="C9BCE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E778EA"/>
    <w:multiLevelType w:val="multilevel"/>
    <w:tmpl w:val="E034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08799B"/>
    <w:multiLevelType w:val="hybridMultilevel"/>
    <w:tmpl w:val="41DE691E"/>
    <w:lvl w:ilvl="0" w:tplc="FE8010C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4859C6"/>
    <w:multiLevelType w:val="hybridMultilevel"/>
    <w:tmpl w:val="8868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1757AB"/>
    <w:multiLevelType w:val="multilevel"/>
    <w:tmpl w:val="02D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C1574E"/>
    <w:multiLevelType w:val="hybridMultilevel"/>
    <w:tmpl w:val="275A1DCE"/>
    <w:lvl w:ilvl="0" w:tplc="4A201A8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4"/>
  </w:num>
  <w:num w:numId="14">
    <w:abstractNumId w:val="8"/>
  </w:num>
  <w:num w:numId="15">
    <w:abstractNumId w:val="11"/>
  </w:num>
  <w:num w:numId="16">
    <w:abstractNumId w:val="23"/>
  </w:num>
  <w:num w:numId="17">
    <w:abstractNumId w:val="1"/>
  </w:num>
  <w:num w:numId="18">
    <w:abstractNumId w:val="3"/>
  </w:num>
  <w:num w:numId="19">
    <w:abstractNumId w:val="20"/>
  </w:num>
  <w:num w:numId="20">
    <w:abstractNumId w:val="15"/>
  </w:num>
  <w:num w:numId="21">
    <w:abstractNumId w:val="13"/>
  </w:num>
  <w:num w:numId="22">
    <w:abstractNumId w:val="10"/>
  </w:num>
  <w:num w:numId="23">
    <w:abstractNumId w:val="18"/>
  </w:num>
  <w:num w:numId="24">
    <w:abstractNumId w:val="0"/>
  </w:num>
  <w:num w:numId="25">
    <w:abstractNumId w:val="2"/>
  </w:num>
  <w:num w:numId="26">
    <w:abstractNumId w:val="24"/>
  </w:num>
  <w:num w:numId="27">
    <w:abstractNumId w:val="6"/>
  </w:num>
  <w:num w:numId="28">
    <w:abstractNumId w:val="22"/>
  </w:num>
  <w:num w:numId="29">
    <w:abstractNumId w:val="21"/>
  </w:num>
  <w:num w:numId="30">
    <w:abstractNumId w:val="5"/>
  </w:num>
  <w:num w:numId="31">
    <w:abstractNumId w:val="7"/>
  </w:num>
  <w:num w:numId="32">
    <w:abstractNumId w:val="19"/>
  </w:num>
  <w:num w:numId="33">
    <w:abstractNumId w:val="4"/>
  </w:num>
  <w:num w:numId="34">
    <w:abstractNumId w:val="17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432"/>
    <w:rsid w:val="000015F9"/>
    <w:rsid w:val="0003330B"/>
    <w:rsid w:val="000502E9"/>
    <w:rsid w:val="0005184C"/>
    <w:rsid w:val="000520EF"/>
    <w:rsid w:val="00053003"/>
    <w:rsid w:val="0005375E"/>
    <w:rsid w:val="000545BB"/>
    <w:rsid w:val="00054E6E"/>
    <w:rsid w:val="00065559"/>
    <w:rsid w:val="00073045"/>
    <w:rsid w:val="00091045"/>
    <w:rsid w:val="000A164B"/>
    <w:rsid w:val="000A5273"/>
    <w:rsid w:val="000E6E26"/>
    <w:rsid w:val="000F206B"/>
    <w:rsid w:val="00103330"/>
    <w:rsid w:val="001068C4"/>
    <w:rsid w:val="00111C1E"/>
    <w:rsid w:val="0011555A"/>
    <w:rsid w:val="00121E79"/>
    <w:rsid w:val="00130B80"/>
    <w:rsid w:val="00136E69"/>
    <w:rsid w:val="00160B5F"/>
    <w:rsid w:val="0016711E"/>
    <w:rsid w:val="001E0165"/>
    <w:rsid w:val="002179F8"/>
    <w:rsid w:val="00250A17"/>
    <w:rsid w:val="002747A2"/>
    <w:rsid w:val="0027602E"/>
    <w:rsid w:val="002865AE"/>
    <w:rsid w:val="002865BB"/>
    <w:rsid w:val="002B3111"/>
    <w:rsid w:val="002B3CAF"/>
    <w:rsid w:val="002B50F7"/>
    <w:rsid w:val="002C5A69"/>
    <w:rsid w:val="002D0381"/>
    <w:rsid w:val="002E2F05"/>
    <w:rsid w:val="00313FB4"/>
    <w:rsid w:val="00337E75"/>
    <w:rsid w:val="00355871"/>
    <w:rsid w:val="0036591C"/>
    <w:rsid w:val="00370333"/>
    <w:rsid w:val="00371EF8"/>
    <w:rsid w:val="00374D55"/>
    <w:rsid w:val="00384401"/>
    <w:rsid w:val="003846E9"/>
    <w:rsid w:val="003A7448"/>
    <w:rsid w:val="003C0409"/>
    <w:rsid w:val="003D04F5"/>
    <w:rsid w:val="003E6994"/>
    <w:rsid w:val="003F2A60"/>
    <w:rsid w:val="00405493"/>
    <w:rsid w:val="0044492B"/>
    <w:rsid w:val="00451704"/>
    <w:rsid w:val="00464A68"/>
    <w:rsid w:val="00474F4C"/>
    <w:rsid w:val="004A5B04"/>
    <w:rsid w:val="004F3E2C"/>
    <w:rsid w:val="00507E77"/>
    <w:rsid w:val="00523DB5"/>
    <w:rsid w:val="005329AC"/>
    <w:rsid w:val="005332DD"/>
    <w:rsid w:val="00556680"/>
    <w:rsid w:val="00590E2C"/>
    <w:rsid w:val="00590F0C"/>
    <w:rsid w:val="0059311B"/>
    <w:rsid w:val="005B39B6"/>
    <w:rsid w:val="005D7197"/>
    <w:rsid w:val="00605CF7"/>
    <w:rsid w:val="00630E8B"/>
    <w:rsid w:val="00637C52"/>
    <w:rsid w:val="00651A2D"/>
    <w:rsid w:val="00685BBE"/>
    <w:rsid w:val="00692B6C"/>
    <w:rsid w:val="006C70AA"/>
    <w:rsid w:val="006D24C7"/>
    <w:rsid w:val="006E1145"/>
    <w:rsid w:val="006E35D0"/>
    <w:rsid w:val="006E47B0"/>
    <w:rsid w:val="0071288A"/>
    <w:rsid w:val="007139A9"/>
    <w:rsid w:val="007205E6"/>
    <w:rsid w:val="00732D69"/>
    <w:rsid w:val="00741B65"/>
    <w:rsid w:val="00791F16"/>
    <w:rsid w:val="00796E5E"/>
    <w:rsid w:val="007B275E"/>
    <w:rsid w:val="007E2621"/>
    <w:rsid w:val="0080089F"/>
    <w:rsid w:val="0083226C"/>
    <w:rsid w:val="008435AA"/>
    <w:rsid w:val="008616C1"/>
    <w:rsid w:val="00862632"/>
    <w:rsid w:val="00873569"/>
    <w:rsid w:val="0087683B"/>
    <w:rsid w:val="008D176A"/>
    <w:rsid w:val="008D49AF"/>
    <w:rsid w:val="008F68A2"/>
    <w:rsid w:val="00941FDB"/>
    <w:rsid w:val="009877BC"/>
    <w:rsid w:val="009A041B"/>
    <w:rsid w:val="009A6990"/>
    <w:rsid w:val="009B4474"/>
    <w:rsid w:val="009C0B8E"/>
    <w:rsid w:val="009D1527"/>
    <w:rsid w:val="009F1C42"/>
    <w:rsid w:val="00A06400"/>
    <w:rsid w:val="00A23051"/>
    <w:rsid w:val="00A40511"/>
    <w:rsid w:val="00A422D3"/>
    <w:rsid w:val="00A51AB0"/>
    <w:rsid w:val="00A61066"/>
    <w:rsid w:val="00A71106"/>
    <w:rsid w:val="00A83040"/>
    <w:rsid w:val="00A962CE"/>
    <w:rsid w:val="00AB14E2"/>
    <w:rsid w:val="00AB72CF"/>
    <w:rsid w:val="00AD0557"/>
    <w:rsid w:val="00AD392D"/>
    <w:rsid w:val="00B07E60"/>
    <w:rsid w:val="00B15734"/>
    <w:rsid w:val="00B173F0"/>
    <w:rsid w:val="00B41D6C"/>
    <w:rsid w:val="00B51941"/>
    <w:rsid w:val="00B520DE"/>
    <w:rsid w:val="00B52C81"/>
    <w:rsid w:val="00B73D2A"/>
    <w:rsid w:val="00B96C45"/>
    <w:rsid w:val="00B96E7E"/>
    <w:rsid w:val="00BA44A6"/>
    <w:rsid w:val="00C06125"/>
    <w:rsid w:val="00C20C35"/>
    <w:rsid w:val="00C25B5D"/>
    <w:rsid w:val="00C3150F"/>
    <w:rsid w:val="00C447FC"/>
    <w:rsid w:val="00C467BF"/>
    <w:rsid w:val="00C60EAA"/>
    <w:rsid w:val="00C704E4"/>
    <w:rsid w:val="00C76DA5"/>
    <w:rsid w:val="00C76E92"/>
    <w:rsid w:val="00C821E0"/>
    <w:rsid w:val="00C90697"/>
    <w:rsid w:val="00C91264"/>
    <w:rsid w:val="00CA66EE"/>
    <w:rsid w:val="00CD2E34"/>
    <w:rsid w:val="00CD60E0"/>
    <w:rsid w:val="00CE35BE"/>
    <w:rsid w:val="00CF5C93"/>
    <w:rsid w:val="00D07702"/>
    <w:rsid w:val="00D13E02"/>
    <w:rsid w:val="00D26FC0"/>
    <w:rsid w:val="00D30D82"/>
    <w:rsid w:val="00D75B45"/>
    <w:rsid w:val="00D925E2"/>
    <w:rsid w:val="00DA3878"/>
    <w:rsid w:val="00DC3F3F"/>
    <w:rsid w:val="00DE7381"/>
    <w:rsid w:val="00E0379D"/>
    <w:rsid w:val="00E04EBE"/>
    <w:rsid w:val="00E07216"/>
    <w:rsid w:val="00E32741"/>
    <w:rsid w:val="00E33944"/>
    <w:rsid w:val="00E340E6"/>
    <w:rsid w:val="00E6773A"/>
    <w:rsid w:val="00EB1088"/>
    <w:rsid w:val="00EC05F6"/>
    <w:rsid w:val="00ED511F"/>
    <w:rsid w:val="00ED56A0"/>
    <w:rsid w:val="00EF147D"/>
    <w:rsid w:val="00EF629B"/>
    <w:rsid w:val="00F27141"/>
    <w:rsid w:val="00F327A8"/>
    <w:rsid w:val="00F33D0C"/>
    <w:rsid w:val="00F520B7"/>
    <w:rsid w:val="00F56FC0"/>
    <w:rsid w:val="00F62432"/>
    <w:rsid w:val="00F745F4"/>
    <w:rsid w:val="00FC0C87"/>
    <w:rsid w:val="00FF05C3"/>
    <w:rsid w:val="00FF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F629B"/>
    <w:pPr>
      <w:tabs>
        <w:tab w:val="left" w:pos="880"/>
        <w:tab w:val="right" w:leader="dot" w:pos="10790"/>
      </w:tabs>
      <w:spacing w:after="0" w:line="240" w:lineRule="auto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0520E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2865AE"/>
    <w:rPr>
      <w:color w:val="B26B0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9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A962C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962CE"/>
  </w:style>
  <w:style w:type="paragraph" w:styleId="BalloonText">
    <w:name w:val="Balloon Text"/>
    <w:basedOn w:val="Normal"/>
    <w:link w:val="BalloonTextChar"/>
    <w:uiPriority w:val="99"/>
    <w:semiHidden/>
    <w:unhideWhenUsed/>
    <w:rsid w:val="00A7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1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E6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558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5871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50F7"/>
    <w:pPr>
      <w:tabs>
        <w:tab w:val="left" w:pos="440"/>
        <w:tab w:val="right" w:leader="dot" w:pos="1079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F629B"/>
    <w:pPr>
      <w:tabs>
        <w:tab w:val="left" w:pos="880"/>
        <w:tab w:val="right" w:leader="dot" w:pos="10790"/>
      </w:tabs>
      <w:spacing w:after="0" w:line="240" w:lineRule="auto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0520E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2865AE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robparal.blogspot.com/2012/04/census-tracts-in-chicago-community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hyperlink" Target="http://www.chicagotribune.com/news/ct-chicago-homicides-first-quarter-met-20160330-story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hyperlink" Target="https://www.wunderground.com/history/airport/KMDW/2016/3/5/CustomHistory.html?req_city=Chicago%20Midway&amp;req_state=IL&amp;reqdb.zip=60499&amp;reqdb.magic=11&amp;reqdb.wmo=99999" TargetMode="External"/><Relationship Id="rId17" Type="http://schemas.openxmlformats.org/officeDocument/2006/relationships/hyperlink" Target="https://github.com/JEMorken/Capstone-Project" TargetMode="External"/><Relationship Id="rId25" Type="http://schemas.openxmlformats.org/officeDocument/2006/relationships/image" Target="media/image8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://www.chicagomag.com/Chicago-Magazine/The-312/May-2012/The-Geography-of-Economic-Hardship-in-Chicago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.cityofchicago.org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emf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github.com/JEMorken/Capstone-Projec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hub.com/JEMorken/Capstone-Project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github.com/JEMorken/Capstone-Project" TargetMode="External"/><Relationship Id="rId22" Type="http://schemas.openxmlformats.org/officeDocument/2006/relationships/image" Target="media/image5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orken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CED4E3-8CA0-46AC-AC9D-26D5435AC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1148</TotalTime>
  <Pages>1</Pages>
  <Words>3442</Words>
  <Characters>19623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Morken</dc:creator>
  <cp:lastModifiedBy>Jonathan Morken</cp:lastModifiedBy>
  <cp:revision>52</cp:revision>
  <cp:lastPrinted>2016-04-06T02:11:00Z</cp:lastPrinted>
  <dcterms:created xsi:type="dcterms:W3CDTF">2016-03-30T00:40:00Z</dcterms:created>
  <dcterms:modified xsi:type="dcterms:W3CDTF">2016-04-06T02:19:00Z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